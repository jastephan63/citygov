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8E0" w:rsidRDefault="008918E0" w:rsidP="008918E0">
      <w:pPr>
        <w:pStyle w:val="berschrift2"/>
        <w:jc w:val="center"/>
      </w:pPr>
      <w:r>
        <w:t>PROTOKOLL</w:t>
      </w:r>
    </w:p>
    <w:p w:rsidR="004C1498" w:rsidRPr="008918E0" w:rsidRDefault="008918E0" w:rsidP="008918E0">
      <w:pPr>
        <w:pStyle w:val="berschrift2"/>
        <w:jc w:val="center"/>
      </w:pPr>
      <w:r>
        <w:t xml:space="preserve">über die </w:t>
      </w:r>
      <w:r w:rsidRPr="008918E0">
        <w:t>Versammlung des Verwaltungsrates</w:t>
      </w:r>
      <w:r w:rsidR="00EF10E0">
        <w:t xml:space="preserve"> der</w:t>
      </w:r>
    </w:p>
    <w:p w:rsidR="008918E0" w:rsidRPr="008918E0" w:rsidRDefault="008918E0" w:rsidP="008918E0">
      <w:pPr>
        <w:jc w:val="center"/>
        <w:rPr>
          <w:b/>
        </w:rPr>
      </w:pPr>
      <w:r w:rsidRPr="008918E0">
        <w:rPr>
          <w:b/>
        </w:rPr>
        <w:t>[</w:t>
      </w:r>
      <w:r w:rsidRPr="008918E0">
        <w:rPr>
          <w:b/>
          <w:highlight w:val="yellow"/>
        </w:rPr>
        <w:t>FIRMA</w:t>
      </w:r>
      <w:r w:rsidRPr="008918E0">
        <w:rPr>
          <w:b/>
        </w:rPr>
        <w:t>] in [</w:t>
      </w:r>
      <w:r w:rsidRPr="008918E0">
        <w:rPr>
          <w:b/>
          <w:highlight w:val="yellow"/>
        </w:rPr>
        <w:t>SITZ]</w:t>
      </w:r>
    </w:p>
    <w:p w:rsidR="004C1498" w:rsidRPr="002361CB" w:rsidRDefault="004C1498">
      <w:pPr>
        <w:pBdr>
          <w:bottom w:val="single" w:sz="6" w:space="1" w:color="auto"/>
        </w:pBdr>
      </w:pPr>
    </w:p>
    <w:p w:rsidR="004C1498" w:rsidRPr="002361CB" w:rsidRDefault="008918E0" w:rsidP="00D4518B">
      <w:pPr>
        <w:tabs>
          <w:tab w:val="left" w:pos="1560"/>
        </w:tabs>
        <w:ind w:left="2552" w:hanging="2552"/>
      </w:pPr>
      <w:r>
        <w:t>Datum</w:t>
      </w:r>
      <w:r w:rsidR="004C1498" w:rsidRPr="002361CB">
        <w:tab/>
      </w:r>
      <w:r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7B7F04">
        <w:rPr>
          <w:highlight w:val="yellow"/>
        </w:rPr>
        <w:instrText xml:space="preserve"> FORMTEXT </w:instrText>
      </w:r>
      <w:r w:rsidRPr="007B7F04">
        <w:rPr>
          <w:highlight w:val="yellow"/>
        </w:rPr>
      </w:r>
      <w:r w:rsidRPr="007B7F04">
        <w:rPr>
          <w:highlight w:val="yellow"/>
        </w:rPr>
        <w:fldChar w:fldCharType="separate"/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fldChar w:fldCharType="end"/>
      </w:r>
    </w:p>
    <w:p w:rsidR="004C1498" w:rsidRPr="002361CB" w:rsidRDefault="004C1498" w:rsidP="00D4518B">
      <w:pPr>
        <w:tabs>
          <w:tab w:val="left" w:pos="1560"/>
        </w:tabs>
        <w:ind w:left="2552" w:hanging="2552"/>
      </w:pPr>
      <w:r w:rsidRPr="002361CB">
        <w:t>Ort:</w:t>
      </w:r>
      <w:r w:rsidRPr="002361CB">
        <w:tab/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</w:p>
    <w:p w:rsidR="00244E91" w:rsidRDefault="00244E91" w:rsidP="00D4518B">
      <w:pPr>
        <w:tabs>
          <w:tab w:val="left" w:pos="1560"/>
        </w:tabs>
        <w:ind w:left="2552" w:hanging="2552"/>
      </w:pPr>
    </w:p>
    <w:p w:rsidR="004C1498" w:rsidRPr="002361CB" w:rsidRDefault="004C1498" w:rsidP="00D4518B">
      <w:pPr>
        <w:tabs>
          <w:tab w:val="left" w:pos="1560"/>
        </w:tabs>
        <w:ind w:left="2552" w:hanging="2552"/>
      </w:pPr>
      <w:r w:rsidRPr="002361CB">
        <w:t>Vorsitz:</w:t>
      </w:r>
      <w:r w:rsidRPr="002361CB">
        <w:tab/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</w:p>
    <w:p w:rsidR="004C1498" w:rsidRPr="002361CB" w:rsidRDefault="004C1498" w:rsidP="00D4518B">
      <w:pPr>
        <w:tabs>
          <w:tab w:val="left" w:pos="1560"/>
        </w:tabs>
        <w:ind w:left="2552" w:hanging="2552"/>
      </w:pPr>
      <w:r w:rsidRPr="002361CB">
        <w:t>Protokoll:</w:t>
      </w:r>
      <w:r w:rsidRPr="002361CB">
        <w:tab/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</w:p>
    <w:p w:rsidR="004C1498" w:rsidRPr="002361CB" w:rsidRDefault="004C1498" w:rsidP="00D4518B">
      <w:pPr>
        <w:tabs>
          <w:tab w:val="left" w:pos="1560"/>
        </w:tabs>
      </w:pPr>
    </w:p>
    <w:p w:rsidR="004C1498" w:rsidRPr="002361CB" w:rsidRDefault="004C1498" w:rsidP="00D4518B">
      <w:pPr>
        <w:tabs>
          <w:tab w:val="left" w:pos="1560"/>
        </w:tabs>
      </w:pPr>
      <w:r w:rsidRPr="002361CB">
        <w:t>Traktanden:</w:t>
      </w:r>
      <w:r w:rsidRPr="002361CB">
        <w:tab/>
        <w:t xml:space="preserve">1. </w:t>
      </w:r>
      <w:r w:rsidR="00244E91">
        <w:t>Erteilung einer Zeichnungsberechtigung</w:t>
      </w:r>
    </w:p>
    <w:p w:rsidR="00244E91" w:rsidRDefault="00244E91" w:rsidP="00D4518B">
      <w:pPr>
        <w:tabs>
          <w:tab w:val="left" w:pos="1560"/>
        </w:tabs>
      </w:pPr>
      <w:r>
        <w:tab/>
        <w:t>2. Entzieh</w:t>
      </w:r>
      <w:r w:rsidR="003439A4">
        <w:t>ung</w:t>
      </w:r>
      <w:r>
        <w:t xml:space="preserve"> einer Zeichnungsberechtigung</w:t>
      </w:r>
      <w:r w:rsidR="00D4518B">
        <w:t xml:space="preserve"> (unterhalb des Verwaltungsrates)</w:t>
      </w:r>
    </w:p>
    <w:p w:rsidR="00244E91" w:rsidRPr="002361CB" w:rsidRDefault="00244E91" w:rsidP="00D4518B">
      <w:pPr>
        <w:tabs>
          <w:tab w:val="left" w:pos="1560"/>
        </w:tabs>
      </w:pPr>
      <w:r>
        <w:tab/>
        <w:t>3. Verschiedenes</w:t>
      </w:r>
    </w:p>
    <w:p w:rsidR="004C1498" w:rsidRPr="002361CB" w:rsidRDefault="004C1498">
      <w:pPr>
        <w:pBdr>
          <w:bottom w:val="single" w:sz="6" w:space="1" w:color="auto"/>
        </w:pBdr>
      </w:pPr>
    </w:p>
    <w:p w:rsidR="004C1498" w:rsidRPr="002361CB" w:rsidRDefault="004C1498"/>
    <w:p w:rsidR="008918E0" w:rsidRDefault="00BD373A" w:rsidP="00244E91">
      <w:pPr>
        <w:tabs>
          <w:tab w:val="left" w:pos="4962"/>
        </w:tabs>
      </w:pPr>
      <w:r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244E91" w:rsidRPr="007B7F04">
        <w:rPr>
          <w:highlight w:val="yellow"/>
        </w:rPr>
        <w:instrText xml:space="preserve"> FORMTEXT </w:instrText>
      </w:r>
      <w:r w:rsidRPr="007B7F04">
        <w:rPr>
          <w:highlight w:val="yellow"/>
        </w:rPr>
      </w:r>
      <w:r w:rsidRPr="007B7F04">
        <w:rPr>
          <w:highlight w:val="yellow"/>
        </w:rPr>
        <w:fldChar w:fldCharType="separate"/>
      </w:r>
      <w:r w:rsidR="00244E91" w:rsidRPr="007B7F04">
        <w:rPr>
          <w:highlight w:val="yellow"/>
        </w:rPr>
        <w:t> </w:t>
      </w:r>
      <w:r w:rsidR="00244E91" w:rsidRPr="007B7F04">
        <w:rPr>
          <w:highlight w:val="yellow"/>
        </w:rPr>
        <w:t> </w:t>
      </w:r>
      <w:r w:rsidR="00244E91" w:rsidRPr="007B7F04">
        <w:rPr>
          <w:highlight w:val="yellow"/>
        </w:rPr>
        <w:t> </w:t>
      </w:r>
      <w:r w:rsidR="00244E91" w:rsidRPr="007B7F04">
        <w:rPr>
          <w:highlight w:val="yellow"/>
        </w:rPr>
        <w:t> </w:t>
      </w:r>
      <w:r w:rsidR="00244E91" w:rsidRPr="007B7F04">
        <w:rPr>
          <w:highlight w:val="yellow"/>
        </w:rPr>
        <w:t> </w:t>
      </w:r>
      <w:r w:rsidRPr="007B7F04">
        <w:rPr>
          <w:highlight w:val="yellow"/>
        </w:rPr>
        <w:fldChar w:fldCharType="end"/>
      </w:r>
      <w:r w:rsidR="00244E91">
        <w:t xml:space="preserve"> eröffnet die Sitzung, übernimmt den Vorsitz und bezeichnet </w:t>
      </w:r>
      <w:r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244E91" w:rsidRPr="007B7F04">
        <w:rPr>
          <w:highlight w:val="yellow"/>
        </w:rPr>
        <w:instrText xml:space="preserve"> FORMTEXT </w:instrText>
      </w:r>
      <w:r w:rsidRPr="007B7F04">
        <w:rPr>
          <w:highlight w:val="yellow"/>
        </w:rPr>
      </w:r>
      <w:r w:rsidRPr="007B7F04">
        <w:rPr>
          <w:highlight w:val="yellow"/>
        </w:rPr>
        <w:fldChar w:fldCharType="separate"/>
      </w:r>
      <w:r w:rsidR="00244E91" w:rsidRPr="007B7F04">
        <w:rPr>
          <w:highlight w:val="yellow"/>
        </w:rPr>
        <w:t> </w:t>
      </w:r>
      <w:r w:rsidR="00244E91" w:rsidRPr="007B7F04">
        <w:rPr>
          <w:highlight w:val="yellow"/>
        </w:rPr>
        <w:t> </w:t>
      </w:r>
      <w:r w:rsidR="00244E91" w:rsidRPr="007B7F04">
        <w:rPr>
          <w:highlight w:val="yellow"/>
        </w:rPr>
        <w:t> </w:t>
      </w:r>
      <w:r w:rsidR="00244E91" w:rsidRPr="007B7F04">
        <w:rPr>
          <w:highlight w:val="yellow"/>
        </w:rPr>
        <w:t> </w:t>
      </w:r>
      <w:r w:rsidR="00244E91" w:rsidRPr="007B7F04">
        <w:rPr>
          <w:highlight w:val="yellow"/>
        </w:rPr>
        <w:t> </w:t>
      </w:r>
      <w:r w:rsidRPr="007B7F04">
        <w:rPr>
          <w:highlight w:val="yellow"/>
        </w:rPr>
        <w:fldChar w:fldCharType="end"/>
      </w:r>
      <w:r w:rsidR="00244E91">
        <w:t xml:space="preserve"> als Protokollführer. </w:t>
      </w:r>
    </w:p>
    <w:p w:rsidR="007B7F04" w:rsidRDefault="00244E91" w:rsidP="00244E91">
      <w:pPr>
        <w:tabs>
          <w:tab w:val="left" w:pos="4962"/>
        </w:tabs>
      </w:pPr>
      <w:r w:rsidRPr="008918E0">
        <w:rPr>
          <w:highlight w:val="yellow"/>
        </w:rPr>
        <w:t>Er/Sie</w:t>
      </w:r>
      <w:r>
        <w:t xml:space="preserve"> stellt fest, dass die Einladung zur heutigen Sitzung ordnungsgemäss erfolgt i</w:t>
      </w:r>
      <w:r w:rsidR="007B7F04">
        <w:t xml:space="preserve">st. </w:t>
      </w:r>
    </w:p>
    <w:p w:rsidR="007B7F04" w:rsidRDefault="007B7F04" w:rsidP="00244E91">
      <w:pPr>
        <w:tabs>
          <w:tab w:val="left" w:pos="4962"/>
        </w:tabs>
      </w:pPr>
      <w:r>
        <w:t xml:space="preserve">Neben </w:t>
      </w:r>
      <w:r w:rsidRPr="008918E0">
        <w:rPr>
          <w:highlight w:val="yellow"/>
        </w:rPr>
        <w:t>ihm/ihr</w:t>
      </w:r>
      <w:r>
        <w:t xml:space="preserve"> sind anwesend: </w:t>
      </w:r>
      <w:r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7B7F04">
        <w:rPr>
          <w:highlight w:val="yellow"/>
        </w:rPr>
        <w:instrText xml:space="preserve"> FORMTEXT </w:instrText>
      </w:r>
      <w:r w:rsidRPr="007B7F04">
        <w:rPr>
          <w:highlight w:val="yellow"/>
        </w:rPr>
      </w:r>
      <w:r w:rsidRPr="007B7F04">
        <w:rPr>
          <w:highlight w:val="yellow"/>
        </w:rPr>
        <w:fldChar w:fldCharType="separate"/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fldChar w:fldCharType="end"/>
      </w:r>
    </w:p>
    <w:p w:rsidR="00244E91" w:rsidRDefault="007B7F04" w:rsidP="00244E91">
      <w:pPr>
        <w:tabs>
          <w:tab w:val="left" w:pos="4962"/>
        </w:tabs>
      </w:pPr>
      <w:r>
        <w:t xml:space="preserve">Damit ist </w:t>
      </w:r>
      <w:r w:rsidR="00D4518B">
        <w:t>der Verwaltungsrat</w:t>
      </w:r>
      <w:r>
        <w:t xml:space="preserve"> für die vorgesehenen Traktanden beschlussfähig</w:t>
      </w:r>
      <w:r w:rsidR="00244E91">
        <w:t xml:space="preserve">. Dagegen wird kein Widerspruch erhoben. </w:t>
      </w:r>
    </w:p>
    <w:p w:rsidR="0020343F" w:rsidRPr="002361CB" w:rsidRDefault="0020343F"/>
    <w:p w:rsidR="008918E0" w:rsidRDefault="004C1498" w:rsidP="007B7F04">
      <w:pPr>
        <w:spacing w:after="0"/>
        <w:rPr>
          <w:b/>
          <w:bCs/>
        </w:rPr>
      </w:pPr>
      <w:r w:rsidRPr="002361CB">
        <w:rPr>
          <w:b/>
          <w:bCs/>
        </w:rPr>
        <w:t xml:space="preserve">1. </w:t>
      </w:r>
      <w:r w:rsidR="00244E91" w:rsidRPr="00244E91">
        <w:rPr>
          <w:b/>
          <w:bCs/>
        </w:rPr>
        <w:t>Erteilung</w:t>
      </w:r>
      <w:r w:rsidR="00244E91">
        <w:t xml:space="preserve"> </w:t>
      </w:r>
      <w:r w:rsidR="00244E91" w:rsidRPr="00244E91">
        <w:rPr>
          <w:b/>
          <w:bCs/>
        </w:rPr>
        <w:t>einer Zeichnungsberechtigung</w:t>
      </w:r>
    </w:p>
    <w:p w:rsidR="008918E0" w:rsidRDefault="008918E0" w:rsidP="007B7F04">
      <w:pPr>
        <w:spacing w:after="0"/>
      </w:pPr>
      <w:r w:rsidRPr="000A62B8">
        <w:rPr>
          <w:highlight w:val="green"/>
        </w:rPr>
        <w:t>[bitte nicht Zutreffendes entfernen]</w:t>
      </w:r>
    </w:p>
    <w:p w:rsidR="007B7F04" w:rsidRDefault="004C1498" w:rsidP="007B7F04">
      <w:pPr>
        <w:spacing w:after="0"/>
      </w:pPr>
      <w:r w:rsidRPr="002361CB">
        <w:rPr>
          <w:b/>
          <w:bCs/>
        </w:rPr>
        <w:br/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Pr="007B7F04">
        <w:rPr>
          <w:highlight w:val="yellow"/>
        </w:rPr>
        <w:t>,</w:t>
      </w:r>
      <w:r w:rsidRPr="002361CB">
        <w:t xml:space="preserve"> von </w:t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Pr="007B7F04">
        <w:t>, in</w:t>
      </w:r>
      <w:r w:rsidR="008918E0">
        <w:t xml:space="preserve"> </w:t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="008918E0">
        <w:t xml:space="preserve"> wird die </w:t>
      </w:r>
      <w:r w:rsidR="008918E0" w:rsidRPr="007B7F04">
        <w:rPr>
          <w:highlight w:val="yellow"/>
        </w:rPr>
        <w:t>[</w:t>
      </w:r>
      <w:r w:rsidR="008918E0" w:rsidRPr="007B7F04">
        <w:rPr>
          <w:rFonts w:eastAsiaTheme="minorHAnsi" w:cstheme="minorBidi"/>
          <w:szCs w:val="22"/>
          <w:highlight w:val="yellow"/>
          <w:lang w:eastAsia="en-US"/>
        </w:rPr>
        <w:t>Einzelunterschrift/Kollektivunterschrift zu zweien]</w:t>
      </w:r>
      <w:r w:rsidR="008918E0">
        <w:t xml:space="preserve"> erteilt.</w:t>
      </w:r>
    </w:p>
    <w:p w:rsidR="007B7F04" w:rsidRDefault="007B7F04" w:rsidP="007B7F04">
      <w:pPr>
        <w:spacing w:after="0"/>
      </w:pPr>
    </w:p>
    <w:p w:rsidR="007B7F04" w:rsidRDefault="008918E0" w:rsidP="007B7F04">
      <w:pPr>
        <w:spacing w:after="0"/>
        <w:rPr>
          <w:rFonts w:eastAsiaTheme="minorHAnsi" w:cstheme="minorBidi"/>
          <w:szCs w:val="22"/>
          <w:lang w:eastAsia="en-US"/>
        </w:rPr>
      </w:pPr>
      <w:r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7B7F04">
        <w:rPr>
          <w:highlight w:val="yellow"/>
        </w:rPr>
        <w:instrText xml:space="preserve"> FORMTEXT </w:instrText>
      </w:r>
      <w:r w:rsidRPr="007B7F04">
        <w:rPr>
          <w:highlight w:val="yellow"/>
        </w:rPr>
      </w:r>
      <w:r w:rsidRPr="007B7F04">
        <w:rPr>
          <w:highlight w:val="yellow"/>
        </w:rPr>
        <w:fldChar w:fldCharType="separate"/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fldChar w:fldCharType="end"/>
      </w:r>
      <w:r w:rsidRPr="007B7F04">
        <w:rPr>
          <w:highlight w:val="yellow"/>
        </w:rPr>
        <w:t>,</w:t>
      </w:r>
      <w:r w:rsidRPr="002361CB">
        <w:t xml:space="preserve"> von </w:t>
      </w:r>
      <w:r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7B7F04">
        <w:rPr>
          <w:highlight w:val="yellow"/>
        </w:rPr>
        <w:instrText xml:space="preserve"> FORMTEXT </w:instrText>
      </w:r>
      <w:r w:rsidRPr="007B7F04">
        <w:rPr>
          <w:highlight w:val="yellow"/>
        </w:rPr>
      </w:r>
      <w:r w:rsidRPr="007B7F04">
        <w:rPr>
          <w:highlight w:val="yellow"/>
        </w:rPr>
        <w:fldChar w:fldCharType="separate"/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fldChar w:fldCharType="end"/>
      </w:r>
      <w:r w:rsidRPr="007B7F04">
        <w:t>, in</w:t>
      </w:r>
      <w:r>
        <w:t xml:space="preserve"> </w:t>
      </w:r>
      <w:r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7B7F04">
        <w:rPr>
          <w:highlight w:val="yellow"/>
        </w:rPr>
        <w:instrText xml:space="preserve"> FORMTEXT </w:instrText>
      </w:r>
      <w:r w:rsidRPr="007B7F04">
        <w:rPr>
          <w:highlight w:val="yellow"/>
        </w:rPr>
      </w:r>
      <w:r w:rsidRPr="007B7F04">
        <w:rPr>
          <w:highlight w:val="yellow"/>
        </w:rPr>
        <w:fldChar w:fldCharType="separate"/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fldChar w:fldCharType="end"/>
      </w:r>
      <w:r>
        <w:t xml:space="preserve"> </w:t>
      </w:r>
      <w:r>
        <w:rPr>
          <w:rFonts w:eastAsiaTheme="minorHAnsi" w:cstheme="minorBidi"/>
          <w:szCs w:val="22"/>
          <w:lang w:eastAsia="en-US"/>
        </w:rPr>
        <w:t>wird zum [</w:t>
      </w:r>
      <w:r w:rsidRPr="008918E0">
        <w:rPr>
          <w:rFonts w:eastAsiaTheme="minorHAnsi" w:cstheme="minorBidi"/>
          <w:szCs w:val="22"/>
          <w:highlight w:val="yellow"/>
          <w:lang w:eastAsia="en-US"/>
        </w:rPr>
        <w:t>Direktor / stellv. Direktor / Vizedirektor</w:t>
      </w:r>
      <w:r>
        <w:rPr>
          <w:rFonts w:eastAsiaTheme="minorHAnsi" w:cstheme="minorBidi"/>
          <w:szCs w:val="22"/>
          <w:lang w:eastAsia="en-US"/>
        </w:rPr>
        <w:t xml:space="preserve">] mit </w:t>
      </w:r>
      <w:r w:rsidRPr="007B7F04">
        <w:rPr>
          <w:rFonts w:eastAsiaTheme="minorHAnsi" w:cstheme="minorBidi"/>
          <w:szCs w:val="22"/>
          <w:highlight w:val="yellow"/>
          <w:lang w:eastAsia="en-US"/>
        </w:rPr>
        <w:t>Einzelunterschrift</w:t>
      </w:r>
      <w:r>
        <w:rPr>
          <w:rFonts w:eastAsiaTheme="minorHAnsi" w:cstheme="minorBidi"/>
          <w:szCs w:val="22"/>
          <w:highlight w:val="yellow"/>
          <w:lang w:eastAsia="en-US"/>
        </w:rPr>
        <w:t xml:space="preserve"> </w:t>
      </w:r>
      <w:r w:rsidRPr="007B7F04">
        <w:rPr>
          <w:rFonts w:eastAsiaTheme="minorHAnsi" w:cstheme="minorBidi"/>
          <w:szCs w:val="22"/>
          <w:highlight w:val="yellow"/>
          <w:lang w:eastAsia="en-US"/>
        </w:rPr>
        <w:t>/Kollektivunterschrift zu zweien]</w:t>
      </w:r>
      <w:r>
        <w:rPr>
          <w:rFonts w:eastAsiaTheme="minorHAnsi" w:cstheme="minorBidi"/>
          <w:szCs w:val="22"/>
          <w:lang w:eastAsia="en-US"/>
        </w:rPr>
        <w:t xml:space="preserve"> ernannt.</w:t>
      </w:r>
    </w:p>
    <w:p w:rsidR="004C1498" w:rsidRDefault="004C1498">
      <w:pPr>
        <w:tabs>
          <w:tab w:val="left" w:pos="5387"/>
        </w:tabs>
        <w:spacing w:after="0"/>
        <w:rPr>
          <w:bCs/>
        </w:rPr>
      </w:pPr>
    </w:p>
    <w:p w:rsidR="007B7F04" w:rsidRPr="00244E91" w:rsidRDefault="007B7F04">
      <w:pPr>
        <w:tabs>
          <w:tab w:val="left" w:pos="5387"/>
        </w:tabs>
        <w:spacing w:after="0"/>
        <w:rPr>
          <w:bCs/>
        </w:rPr>
      </w:pPr>
    </w:p>
    <w:p w:rsidR="004C1498" w:rsidRDefault="004C1498" w:rsidP="008918E0">
      <w:pPr>
        <w:tabs>
          <w:tab w:val="left" w:pos="5387"/>
        </w:tabs>
        <w:spacing w:after="0"/>
        <w:rPr>
          <w:rFonts w:eastAsiaTheme="minorHAnsi" w:cstheme="minorBidi"/>
          <w:szCs w:val="22"/>
          <w:lang w:eastAsia="en-US"/>
        </w:rPr>
      </w:pPr>
      <w:r w:rsidRPr="002361CB">
        <w:rPr>
          <w:b/>
          <w:bCs/>
        </w:rPr>
        <w:t xml:space="preserve">2. </w:t>
      </w:r>
      <w:r w:rsidR="00244E91" w:rsidRPr="00244E91">
        <w:rPr>
          <w:b/>
          <w:bCs/>
        </w:rPr>
        <w:t>Entzieh</w:t>
      </w:r>
      <w:r w:rsidR="003439A4">
        <w:rPr>
          <w:b/>
          <w:bCs/>
        </w:rPr>
        <w:t>ung</w:t>
      </w:r>
      <w:r w:rsidR="00244E91" w:rsidRPr="00244E91">
        <w:rPr>
          <w:b/>
          <w:bCs/>
        </w:rPr>
        <w:t xml:space="preserve"> einer Zeichnungsberechtigung</w:t>
      </w:r>
      <w:r w:rsidRPr="002361CB">
        <w:rPr>
          <w:b/>
          <w:bCs/>
        </w:rPr>
        <w:br/>
      </w:r>
      <w:r w:rsidRPr="002361CB">
        <w:rPr>
          <w:b/>
          <w:bCs/>
        </w:rPr>
        <w:br/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="008918E0" w:rsidRPr="007B7F04">
        <w:rPr>
          <w:highlight w:val="yellow"/>
        </w:rPr>
        <w:t>,</w:t>
      </w:r>
      <w:r w:rsidR="008918E0" w:rsidRPr="002361CB">
        <w:t xml:space="preserve"> von </w:t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="008918E0" w:rsidRPr="007B7F04">
        <w:t>, in</w:t>
      </w:r>
      <w:r w:rsidR="008918E0">
        <w:t xml:space="preserve"> </w:t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="008918E0">
        <w:t xml:space="preserve"> </w:t>
      </w:r>
      <w:r w:rsidR="00617466">
        <w:t xml:space="preserve">wird die </w:t>
      </w:r>
      <w:r w:rsidR="007B7F04" w:rsidRPr="007B7F04">
        <w:rPr>
          <w:highlight w:val="yellow"/>
        </w:rPr>
        <w:t>[</w:t>
      </w:r>
      <w:r w:rsidR="007B7F04" w:rsidRPr="007B7F04">
        <w:rPr>
          <w:rFonts w:eastAsiaTheme="minorHAnsi" w:cstheme="minorBidi"/>
          <w:szCs w:val="22"/>
          <w:highlight w:val="yellow"/>
          <w:lang w:eastAsia="en-US"/>
        </w:rPr>
        <w:t>Einzelunterschrift/Kollektivunterschrift zu zweien]</w:t>
      </w:r>
      <w:r w:rsidR="007B7F04">
        <w:t xml:space="preserve"> </w:t>
      </w:r>
      <w:r w:rsidR="00617466">
        <w:t>entzogen</w:t>
      </w:r>
      <w:r w:rsidR="008918E0">
        <w:t>.</w:t>
      </w:r>
      <w:r w:rsidRPr="002361CB">
        <w:br/>
      </w:r>
      <w:r w:rsidRPr="002361CB">
        <w:br/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="008918E0" w:rsidRPr="007B7F04">
        <w:rPr>
          <w:highlight w:val="yellow"/>
        </w:rPr>
        <w:t>,</w:t>
      </w:r>
      <w:r w:rsidR="008918E0" w:rsidRPr="002361CB">
        <w:t xml:space="preserve"> von </w:t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="008918E0" w:rsidRPr="007B7F04">
        <w:t>, in</w:t>
      </w:r>
      <w:r w:rsidR="008918E0">
        <w:t xml:space="preserve"> </w:t>
      </w:r>
      <w:r w:rsidR="008918E0"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8918E0" w:rsidRPr="007B7F04">
        <w:rPr>
          <w:highlight w:val="yellow"/>
        </w:rPr>
        <w:instrText xml:space="preserve"> FORMTEXT </w:instrText>
      </w:r>
      <w:r w:rsidR="008918E0" w:rsidRPr="007B7F04">
        <w:rPr>
          <w:highlight w:val="yellow"/>
        </w:rPr>
      </w:r>
      <w:r w:rsidR="008918E0" w:rsidRPr="007B7F04">
        <w:rPr>
          <w:highlight w:val="yellow"/>
        </w:rPr>
        <w:fldChar w:fldCharType="separate"/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t> </w:t>
      </w:r>
      <w:r w:rsidR="008918E0" w:rsidRPr="007B7F04">
        <w:rPr>
          <w:highlight w:val="yellow"/>
        </w:rPr>
        <w:fldChar w:fldCharType="end"/>
      </w:r>
      <w:r w:rsidR="008918E0">
        <w:t xml:space="preserve">  wird </w:t>
      </w:r>
      <w:r w:rsidR="007B7F04" w:rsidRPr="007B7F04">
        <w:rPr>
          <w:rFonts w:eastAsiaTheme="minorHAnsi" w:cstheme="minorBidi"/>
          <w:szCs w:val="22"/>
          <w:lang w:eastAsia="en-US"/>
        </w:rPr>
        <w:t>als</w:t>
      </w:r>
      <w:r w:rsidR="008918E0">
        <w:rPr>
          <w:rFonts w:eastAsiaTheme="minorHAnsi" w:cstheme="minorBidi"/>
          <w:szCs w:val="22"/>
          <w:lang w:eastAsia="en-US"/>
        </w:rPr>
        <w:t xml:space="preserve"> [</w:t>
      </w:r>
      <w:r w:rsidR="008918E0" w:rsidRPr="008918E0">
        <w:rPr>
          <w:rFonts w:eastAsiaTheme="minorHAnsi" w:cstheme="minorBidi"/>
          <w:szCs w:val="22"/>
          <w:highlight w:val="yellow"/>
          <w:lang w:eastAsia="en-US"/>
        </w:rPr>
        <w:t>Direktor / stellv. Direktor / Vizedirektor</w:t>
      </w:r>
      <w:r w:rsidR="008918E0">
        <w:rPr>
          <w:rFonts w:eastAsiaTheme="minorHAnsi" w:cstheme="minorBidi"/>
          <w:szCs w:val="22"/>
          <w:lang w:eastAsia="en-US"/>
        </w:rPr>
        <w:t>] abgewählt.</w:t>
      </w:r>
      <w:r w:rsidR="00351433">
        <w:rPr>
          <w:rFonts w:eastAsiaTheme="minorHAnsi" w:cstheme="minorBidi"/>
          <w:szCs w:val="22"/>
          <w:lang w:eastAsia="en-US"/>
        </w:rPr>
        <w:t xml:space="preserve"> Die Zeichnungsberechtigung ist erloschen.</w:t>
      </w:r>
    </w:p>
    <w:p w:rsidR="007B7F04" w:rsidRPr="002361CB" w:rsidRDefault="007B7F04">
      <w:pPr>
        <w:tabs>
          <w:tab w:val="left" w:pos="5387"/>
        </w:tabs>
        <w:spacing w:after="0"/>
      </w:pPr>
    </w:p>
    <w:p w:rsidR="004C1498" w:rsidRPr="002361CB" w:rsidRDefault="00E61E10">
      <w:pPr>
        <w:tabs>
          <w:tab w:val="left" w:pos="5387"/>
        </w:tabs>
        <w:spacing w:after="0"/>
        <w:rPr>
          <w:b/>
          <w:bCs/>
        </w:rPr>
      </w:pPr>
      <w:r w:rsidRPr="002361CB">
        <w:rPr>
          <w:b/>
          <w:bCs/>
        </w:rPr>
        <w:t>4</w:t>
      </w:r>
      <w:r w:rsidR="004C1498" w:rsidRPr="002361CB">
        <w:rPr>
          <w:b/>
          <w:bCs/>
        </w:rPr>
        <w:t xml:space="preserve">. </w:t>
      </w:r>
      <w:r w:rsidR="003439A4" w:rsidRPr="003439A4">
        <w:rPr>
          <w:b/>
          <w:bCs/>
        </w:rPr>
        <w:t>Verschiedenes</w:t>
      </w:r>
    </w:p>
    <w:p w:rsidR="004C1498" w:rsidRPr="002361CB" w:rsidRDefault="004C1498">
      <w:pPr>
        <w:tabs>
          <w:tab w:val="left" w:pos="5387"/>
        </w:tabs>
        <w:spacing w:after="0"/>
        <w:rPr>
          <w:b/>
          <w:bCs/>
        </w:rPr>
      </w:pPr>
    </w:p>
    <w:p w:rsidR="004C1498" w:rsidRDefault="008918E0">
      <w:pPr>
        <w:tabs>
          <w:tab w:val="left" w:pos="5387"/>
        </w:tabs>
      </w:pPr>
      <w:r w:rsidRPr="007B7F04">
        <w:rPr>
          <w:highlight w:val="yellow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7B7F04">
        <w:rPr>
          <w:highlight w:val="yellow"/>
        </w:rPr>
        <w:instrText xml:space="preserve"> FORMTEXT </w:instrText>
      </w:r>
      <w:r w:rsidRPr="007B7F04">
        <w:rPr>
          <w:highlight w:val="yellow"/>
        </w:rPr>
      </w:r>
      <w:r w:rsidRPr="007B7F04">
        <w:rPr>
          <w:highlight w:val="yellow"/>
        </w:rPr>
        <w:fldChar w:fldCharType="separate"/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t> </w:t>
      </w:r>
      <w:r w:rsidRPr="007B7F04">
        <w:rPr>
          <w:highlight w:val="yellow"/>
        </w:rPr>
        <w:fldChar w:fldCharType="end"/>
      </w:r>
    </w:p>
    <w:p w:rsidR="004C1498" w:rsidRPr="002361CB" w:rsidRDefault="004C1498">
      <w:pPr>
        <w:tabs>
          <w:tab w:val="left" w:pos="5387"/>
        </w:tabs>
      </w:pPr>
      <w:bookmarkStart w:id="0" w:name="_GoBack"/>
      <w:bookmarkEnd w:id="0"/>
      <w:r w:rsidRPr="002361CB">
        <w:t>...................................................</w:t>
      </w:r>
      <w:r w:rsidRPr="002361CB">
        <w:tab/>
        <w:t>..............................................</w:t>
      </w:r>
    </w:p>
    <w:p w:rsidR="00043AB1" w:rsidRDefault="00043AB1">
      <w:pPr>
        <w:tabs>
          <w:tab w:val="left" w:pos="5387"/>
        </w:tabs>
        <w:ind w:left="4254" w:hanging="4254"/>
      </w:pPr>
      <w:r w:rsidRPr="00010F91">
        <w:rPr>
          <w:highlight w:val="yellow"/>
        </w:rPr>
        <w:t>[NAME, Vorname]</w:t>
      </w:r>
      <w:r>
        <w:tab/>
      </w:r>
      <w:r>
        <w:tab/>
      </w:r>
      <w:r w:rsidRPr="00010F91">
        <w:rPr>
          <w:highlight w:val="yellow"/>
        </w:rPr>
        <w:t>[NAME, Vorname]</w:t>
      </w:r>
    </w:p>
    <w:p w:rsidR="004C1498" w:rsidRPr="002361CB" w:rsidRDefault="004C1498">
      <w:pPr>
        <w:tabs>
          <w:tab w:val="left" w:pos="5387"/>
        </w:tabs>
        <w:ind w:left="4254" w:hanging="4254"/>
      </w:pPr>
      <w:r w:rsidRPr="002361CB">
        <w:t>Vorsitzender</w:t>
      </w:r>
      <w:r w:rsidRPr="002361CB">
        <w:tab/>
      </w:r>
      <w:r w:rsidRPr="002361CB">
        <w:tab/>
        <w:t>Protokollführer</w:t>
      </w:r>
    </w:p>
    <w:sectPr w:rsidR="004C1498" w:rsidRPr="002361CB" w:rsidSect="00606CDC">
      <w:pgSz w:w="11906" w:h="16838"/>
      <w:pgMar w:top="1134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E91" w:rsidRDefault="00244E91" w:rsidP="002361CB">
      <w:pPr>
        <w:spacing w:after="0"/>
      </w:pPr>
      <w:r>
        <w:separator/>
      </w:r>
    </w:p>
  </w:endnote>
  <w:endnote w:type="continuationSeparator" w:id="0">
    <w:p w:rsidR="00244E91" w:rsidRDefault="00244E91" w:rsidP="002361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E91" w:rsidRDefault="00244E91" w:rsidP="002361CB">
      <w:pPr>
        <w:spacing w:after="0"/>
      </w:pPr>
      <w:r>
        <w:separator/>
      </w:r>
    </w:p>
  </w:footnote>
  <w:footnote w:type="continuationSeparator" w:id="0">
    <w:p w:rsidR="00244E91" w:rsidRDefault="00244E91" w:rsidP="00236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857EC"/>
    <w:multiLevelType w:val="hybridMultilevel"/>
    <w:tmpl w:val="66287202"/>
    <w:lvl w:ilvl="0" w:tplc="10B2018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18"/>
        <w:szCs w:val="18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5566"/>
    <w:multiLevelType w:val="hybridMultilevel"/>
    <w:tmpl w:val="00B6A574"/>
    <w:lvl w:ilvl="0" w:tplc="10B2018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18"/>
        <w:szCs w:val="18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96DC0"/>
    <w:multiLevelType w:val="hybridMultilevel"/>
    <w:tmpl w:val="690A1720"/>
    <w:lvl w:ilvl="0" w:tplc="0407000F">
      <w:start w:val="1"/>
      <w:numFmt w:val="decimal"/>
      <w:lvlText w:val="%1."/>
      <w:lvlJc w:val="left"/>
      <w:pPr>
        <w:tabs>
          <w:tab w:val="num" w:pos="-351"/>
        </w:tabs>
        <w:ind w:left="-351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369"/>
        </w:tabs>
        <w:ind w:left="369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089"/>
        </w:tabs>
        <w:ind w:left="1089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1809"/>
        </w:tabs>
        <w:ind w:left="1809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2529"/>
        </w:tabs>
        <w:ind w:left="2529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249"/>
        </w:tabs>
        <w:ind w:left="3249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3969"/>
        </w:tabs>
        <w:ind w:left="3969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4689"/>
        </w:tabs>
        <w:ind w:left="4689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5409"/>
        </w:tabs>
        <w:ind w:left="5409" w:hanging="180"/>
      </w:pPr>
    </w:lvl>
  </w:abstractNum>
  <w:abstractNum w:abstractNumId="3" w15:restartNumberingAfterBreak="0">
    <w:nsid w:val="64223154"/>
    <w:multiLevelType w:val="hybridMultilevel"/>
    <w:tmpl w:val="1F6CE09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6086D9A"/>
    <w:multiLevelType w:val="hybridMultilevel"/>
    <w:tmpl w:val="1DFA7E3A"/>
    <w:lvl w:ilvl="0" w:tplc="10B2018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18"/>
        <w:szCs w:val="18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B4BE0"/>
    <w:multiLevelType w:val="hybridMultilevel"/>
    <w:tmpl w:val="2C9CC194"/>
    <w:lvl w:ilvl="0" w:tplc="CEBEEAD8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7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7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7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7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7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43F"/>
    <w:rsid w:val="00043AB1"/>
    <w:rsid w:val="0020343F"/>
    <w:rsid w:val="002361CB"/>
    <w:rsid w:val="00242746"/>
    <w:rsid w:val="00244E91"/>
    <w:rsid w:val="002A7766"/>
    <w:rsid w:val="00336FB4"/>
    <w:rsid w:val="003439A4"/>
    <w:rsid w:val="00351433"/>
    <w:rsid w:val="004C1498"/>
    <w:rsid w:val="004E2A7A"/>
    <w:rsid w:val="004F3D4B"/>
    <w:rsid w:val="004F5214"/>
    <w:rsid w:val="005771AC"/>
    <w:rsid w:val="00606CDC"/>
    <w:rsid w:val="00617466"/>
    <w:rsid w:val="00632BA9"/>
    <w:rsid w:val="006F4C10"/>
    <w:rsid w:val="007B7F04"/>
    <w:rsid w:val="008918E0"/>
    <w:rsid w:val="008F42CB"/>
    <w:rsid w:val="00950C2B"/>
    <w:rsid w:val="00A22008"/>
    <w:rsid w:val="00BD373A"/>
    <w:rsid w:val="00D00450"/>
    <w:rsid w:val="00D4518B"/>
    <w:rsid w:val="00DE6503"/>
    <w:rsid w:val="00E3507B"/>
    <w:rsid w:val="00E56817"/>
    <w:rsid w:val="00E61E10"/>
    <w:rsid w:val="00EF10E0"/>
    <w:rsid w:val="00F24088"/>
    <w:rsid w:val="00FA7321"/>
    <w:rsid w:val="00FC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F5214"/>
    <w:pPr>
      <w:spacing w:after="120"/>
    </w:pPr>
    <w:rPr>
      <w:rFonts w:ascii="Arial" w:hAnsi="Arial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4F5214"/>
    <w:pPr>
      <w:keepNext/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rsid w:val="004F5214"/>
    <w:pPr>
      <w:keepNext/>
      <w:outlineLvl w:val="1"/>
    </w:pPr>
    <w:rPr>
      <w:b/>
      <w:bCs/>
    </w:rPr>
  </w:style>
  <w:style w:type="paragraph" w:styleId="berschrift3">
    <w:name w:val="heading 3"/>
    <w:basedOn w:val="Standard"/>
    <w:next w:val="Standard"/>
    <w:qFormat/>
    <w:rsid w:val="004F5214"/>
    <w:pPr>
      <w:keepNext/>
      <w:tabs>
        <w:tab w:val="left" w:pos="2552"/>
      </w:tabs>
      <w:outlineLvl w:val="2"/>
    </w:pPr>
    <w:rPr>
      <w:b/>
      <w:bCs/>
      <w:color w:val="0000F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2361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2361CB"/>
    <w:rPr>
      <w:rFonts w:ascii="Arial" w:hAnsi="Arial"/>
      <w:sz w:val="22"/>
      <w:lang w:eastAsia="de-DE"/>
    </w:rPr>
  </w:style>
  <w:style w:type="paragraph" w:styleId="Fuzeile">
    <w:name w:val="footer"/>
    <w:basedOn w:val="Standard"/>
    <w:link w:val="FuzeileZchn"/>
    <w:rsid w:val="002361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2361CB"/>
    <w:rPr>
      <w:rFonts w:ascii="Arial" w:hAnsi="Arial"/>
      <w:sz w:val="22"/>
      <w:lang w:eastAsia="de-DE"/>
    </w:rPr>
  </w:style>
  <w:style w:type="paragraph" w:styleId="Sprechblasentext">
    <w:name w:val="Balloon Text"/>
    <w:basedOn w:val="Standard"/>
    <w:link w:val="SprechblasentextZchn"/>
    <w:semiHidden/>
    <w:unhideWhenUsed/>
    <w:rsid w:val="00043AB1"/>
    <w:pPr>
      <w:spacing w:after="0"/>
    </w:pPr>
    <w:rPr>
      <w:rFonts w:ascii="Segoe UI" w:hAnsi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043AB1"/>
    <w:rPr>
      <w:rFonts w:ascii="Segoe UI" w:hAnsi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8D044D6.dotm</Template>
  <TotalTime>0</TotalTime>
  <Pages>1</Pages>
  <Words>157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2018-12-04T09:22:00Z</dcterms:created>
  <dcterms:modified xsi:type="dcterms:W3CDTF">2018-12-04T13:25:00Z</dcterms:modified>
</cp:coreProperties>
</file>