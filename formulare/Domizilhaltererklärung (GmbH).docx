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B40" w:rsidRDefault="0045000A" w:rsidP="0045000A">
      <w:pPr>
        <w:spacing w:after="0" w:line="240" w:lineRule="auto"/>
      </w:pPr>
      <w:r>
        <w:t>[Absender]</w:t>
      </w: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45000A">
      <w:pPr>
        <w:spacing w:after="0" w:line="240" w:lineRule="auto"/>
      </w:pPr>
    </w:p>
    <w:p w:rsidR="0045000A" w:rsidRDefault="0045000A" w:rsidP="00144F45">
      <w:pPr>
        <w:tabs>
          <w:tab w:val="left" w:pos="5529"/>
        </w:tabs>
        <w:spacing w:after="0" w:line="240" w:lineRule="auto"/>
      </w:pPr>
      <w:r>
        <w:tab/>
        <w:t xml:space="preserve">An die </w:t>
      </w:r>
      <w:r w:rsidR="0020414A">
        <w:t>Gesellsc</w:t>
      </w:r>
      <w:r w:rsidR="00144F45">
        <w:t>hafterversammlung</w:t>
      </w:r>
    </w:p>
    <w:p w:rsidR="0045000A" w:rsidRDefault="0045000A" w:rsidP="00144F45">
      <w:pPr>
        <w:tabs>
          <w:tab w:val="left" w:pos="5529"/>
        </w:tabs>
        <w:spacing w:after="0" w:line="240" w:lineRule="auto"/>
      </w:pPr>
      <w:r>
        <w:tab/>
        <w:t>der [Firma]</w:t>
      </w: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2E1702" w:rsidRDefault="002E1702" w:rsidP="0045000A">
      <w:pPr>
        <w:tabs>
          <w:tab w:val="left" w:pos="6237"/>
        </w:tabs>
        <w:spacing w:after="0" w:line="240" w:lineRule="auto"/>
      </w:pPr>
    </w:p>
    <w:p w:rsidR="0045000A" w:rsidRDefault="0045000A" w:rsidP="0045000A">
      <w:pPr>
        <w:spacing w:after="0" w:line="240" w:lineRule="auto"/>
        <w:rPr>
          <w:b/>
        </w:rPr>
      </w:pPr>
      <w:r w:rsidRPr="0045000A">
        <w:rPr>
          <w:b/>
        </w:rPr>
        <w:t>Domizilhaltererklärung</w:t>
      </w:r>
    </w:p>
    <w:p w:rsidR="002E1702" w:rsidRPr="002E1702" w:rsidRDefault="002E1702" w:rsidP="0045000A">
      <w:pPr>
        <w:spacing w:after="0" w:line="240" w:lineRule="auto"/>
      </w:pPr>
    </w:p>
    <w:p w:rsidR="002E1702" w:rsidRPr="002E1702" w:rsidRDefault="002E1702" w:rsidP="0045000A">
      <w:pPr>
        <w:spacing w:after="0" w:line="240" w:lineRule="auto"/>
      </w:pPr>
      <w:bookmarkStart w:id="0" w:name="_GoBack"/>
    </w:p>
    <w:p w:rsidR="002E1702" w:rsidRDefault="002E1702" w:rsidP="0045000A">
      <w:pPr>
        <w:spacing w:after="0" w:line="240" w:lineRule="auto"/>
      </w:pPr>
      <w:r>
        <w:t>Der/Die Unterzeichnete erklärt hiermit, der</w:t>
      </w: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[Firma]</w:t>
      </w:r>
    </w:p>
    <w:p w:rsidR="002E1702" w:rsidRDefault="002E1702" w:rsidP="0045000A">
      <w:pPr>
        <w:spacing w:after="0" w:line="240" w:lineRule="auto"/>
      </w:pPr>
    </w:p>
    <w:p w:rsidR="00024F16" w:rsidRPr="00024F16" w:rsidRDefault="00024F16" w:rsidP="00024F16">
      <w:pPr>
        <w:tabs>
          <w:tab w:val="left" w:pos="2268"/>
          <w:tab w:val="left" w:pos="2694"/>
        </w:tabs>
        <w:spacing w:after="0" w:line="240" w:lineRule="auto"/>
        <w:rPr>
          <w:rFonts w:eastAsia="Times New Roman" w:cs="Times New Roman"/>
          <w:szCs w:val="20"/>
          <w:lang w:val="de-DE" w:eastAsia="de-CH"/>
        </w:rPr>
      </w:pPr>
      <w:r w:rsidRPr="00024F16">
        <w:rPr>
          <w:rFonts w:eastAsia="Times New Roman" w:cs="Times New Roman"/>
          <w:szCs w:val="20"/>
          <w:highlight w:val="yellow"/>
          <w:lang w:val="de-DE" w:eastAsia="de-CH"/>
        </w:rPr>
        <w:t>[bitte nicht zutreffendes entfernen]</w:t>
      </w:r>
    </w:p>
    <w:p w:rsidR="00024F16" w:rsidRPr="00024F16" w:rsidRDefault="002E1702" w:rsidP="0045000A">
      <w:pPr>
        <w:spacing w:after="0" w:line="240" w:lineRule="auto"/>
        <w:rPr>
          <w:lang w:val="de-DE"/>
        </w:rPr>
      </w:pPr>
      <w:r>
        <w:t xml:space="preserve">an </w:t>
      </w:r>
      <w:r w:rsidR="00024F16">
        <w:t xml:space="preserve">[unserer </w:t>
      </w:r>
      <w:r w:rsidR="00024F16">
        <w:t>Geschäftsadresse</w:t>
      </w:r>
      <w:r w:rsidR="00024F16">
        <w:t>] / [</w:t>
      </w:r>
      <w:r>
        <w:t>seiner/</w:t>
      </w:r>
      <w:r w:rsidR="00024F16">
        <w:t xml:space="preserve">ihrer privaten </w:t>
      </w:r>
      <w:r>
        <w:t>Adresse</w:t>
      </w:r>
      <w:r w:rsidR="00024F16">
        <w:t>]</w:t>
      </w:r>
      <w:r>
        <w:t xml:space="preserve">, </w:t>
      </w:r>
    </w:p>
    <w:p w:rsidR="00024F16" w:rsidRDefault="00024F16" w:rsidP="0045000A">
      <w:pPr>
        <w:spacing w:after="0" w:line="240" w:lineRule="auto"/>
      </w:pPr>
    </w:p>
    <w:p w:rsidR="00024F16" w:rsidRDefault="002E1702" w:rsidP="0045000A">
      <w:pPr>
        <w:spacing w:after="0" w:line="240" w:lineRule="auto"/>
      </w:pPr>
      <w:r w:rsidRPr="00024F16">
        <w:t>[Strasse Nr.], [PLZ Ort],</w:t>
      </w:r>
      <w:r>
        <w:t xml:space="preserve"> </w:t>
      </w:r>
    </w:p>
    <w:p w:rsidR="00024F16" w:rsidRDefault="00024F16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Domizil zu gewähren.</w:t>
      </w:r>
    </w:p>
    <w:p w:rsidR="002E1702" w:rsidRDefault="002E1702" w:rsidP="0045000A">
      <w:pPr>
        <w:spacing w:after="0" w:line="240" w:lineRule="auto"/>
      </w:pPr>
    </w:p>
    <w:bookmarkEnd w:id="0"/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Ort, Datum</w:t>
      </w: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</w:p>
    <w:p w:rsidR="002E1702" w:rsidRDefault="002E1702" w:rsidP="0045000A">
      <w:pPr>
        <w:spacing w:after="0" w:line="240" w:lineRule="auto"/>
      </w:pPr>
      <w:r>
        <w:t>…………………………………….</w:t>
      </w:r>
    </w:p>
    <w:p w:rsidR="002E1702" w:rsidRPr="002E1702" w:rsidRDefault="002E1702" w:rsidP="0045000A">
      <w:pPr>
        <w:spacing w:after="0" w:line="240" w:lineRule="auto"/>
      </w:pPr>
      <w:r>
        <w:t>[Vorname Name]</w:t>
      </w:r>
    </w:p>
    <w:sectPr w:rsidR="002E1702" w:rsidRPr="002E1702" w:rsidSect="00871B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5000A"/>
    <w:rsid w:val="00024F16"/>
    <w:rsid w:val="0011528A"/>
    <w:rsid w:val="00144F45"/>
    <w:rsid w:val="0020414A"/>
    <w:rsid w:val="002E1702"/>
    <w:rsid w:val="0045000A"/>
    <w:rsid w:val="00540EA4"/>
    <w:rsid w:val="006F60B3"/>
    <w:rsid w:val="007F7CDB"/>
    <w:rsid w:val="00871B40"/>
    <w:rsid w:val="00FC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5CA4968-6404-43B5-BADD-B6AB6D50B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71B4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6E77A25F.dotm</Template>
  <TotalTime>0</TotalTime>
  <Pages>1</Pages>
  <Words>48</Words>
  <Characters>306</Characters>
  <Application>Microsoft Office Word</Application>
  <DocSecurity>0</DocSecurity>
  <Lines>2</Lines>
  <Paragraphs>1</Paragraphs>
  <ScaleCrop>false</ScaleCrop>
  <Company>KSD Schaffhausen</Company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Gross</dc:creator>
  <cp:keywords/>
  <dc:description/>
  <cp:lastModifiedBy>Kinas Claudia</cp:lastModifiedBy>
  <cp:revision>3</cp:revision>
  <dcterms:created xsi:type="dcterms:W3CDTF">2014-09-11T07:29:00Z</dcterms:created>
  <dcterms:modified xsi:type="dcterms:W3CDTF">2018-12-04T09:37:00Z</dcterms:modified>
</cp:coreProperties>
</file>