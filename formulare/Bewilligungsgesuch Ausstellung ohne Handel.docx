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FD6" w:rsidRDefault="00962FD6"/>
    <w:p w:rsidR="0095476C" w:rsidRPr="009E036A" w:rsidRDefault="0095476C" w:rsidP="00435A56">
      <w:pPr>
        <w:pStyle w:val="berschrift1"/>
        <w:rPr>
          <w:sz w:val="28"/>
          <w:szCs w:val="28"/>
        </w:rPr>
      </w:pPr>
      <w:r w:rsidRPr="005E293A">
        <w:rPr>
          <w:sz w:val="28"/>
          <w:szCs w:val="28"/>
        </w:rPr>
        <w:t xml:space="preserve">Gesuch betreffend Ausstellung </w:t>
      </w:r>
      <w:r>
        <w:rPr>
          <w:sz w:val="28"/>
          <w:szCs w:val="28"/>
        </w:rPr>
        <w:t>mit</w:t>
      </w:r>
      <w:r w:rsidRPr="005E293A">
        <w:rPr>
          <w:sz w:val="28"/>
          <w:szCs w:val="28"/>
        </w:rPr>
        <w:t xml:space="preserve"> Tieren, die nicht verkauft </w:t>
      </w:r>
      <w:r w:rsidR="00435A56">
        <w:rPr>
          <w:sz w:val="28"/>
          <w:szCs w:val="28"/>
        </w:rPr>
        <w:br/>
      </w:r>
      <w:r w:rsidRPr="009E036A">
        <w:rPr>
          <w:sz w:val="28"/>
          <w:szCs w:val="28"/>
        </w:rPr>
        <w:t>und nicht weitervermittelt werden.</w:t>
      </w:r>
    </w:p>
    <w:p w:rsidR="00962FD6" w:rsidRDefault="00962FD6"/>
    <w:p w:rsidR="0095476C" w:rsidRDefault="0095476C" w:rsidP="0095476C">
      <w:pPr>
        <w:jc w:val="both"/>
      </w:pPr>
    </w:p>
    <w:tbl>
      <w:tblPr>
        <w:tblW w:w="0" w:type="auto"/>
        <w:jc w:val="righ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2520"/>
      </w:tblGrid>
      <w:tr w:rsidR="0095476C" w:rsidTr="001C3A32">
        <w:trPr>
          <w:jc w:val="right"/>
        </w:trPr>
        <w:tc>
          <w:tcPr>
            <w:tcW w:w="2230" w:type="dxa"/>
          </w:tcPr>
          <w:p w:rsidR="0095476C" w:rsidRDefault="0095476C" w:rsidP="001C3A32">
            <w:pPr>
              <w:jc w:val="both"/>
            </w:pPr>
            <w:r>
              <w:t>Datum des Anlasses: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0" w:name="Text1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0"/>
        <w:gridCol w:w="5002"/>
      </w:tblGrid>
      <w:tr w:rsidR="0095476C" w:rsidTr="001C3A32">
        <w:tc>
          <w:tcPr>
            <w:tcW w:w="4210" w:type="dxa"/>
          </w:tcPr>
          <w:p w:rsidR="0095476C" w:rsidRDefault="0095476C" w:rsidP="001C3A32">
            <w:pPr>
              <w:jc w:val="both"/>
            </w:pPr>
            <w:r>
              <w:t>Adresse des Ausstellers (Organisation):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95476C" w:rsidTr="001C3A32"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95476C" w:rsidTr="001C3A32">
        <w:trPr>
          <w:cantSplit/>
        </w:trPr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95476C" w:rsidTr="001C3A32">
        <w:trPr>
          <w:cantSplit/>
        </w:trPr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421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</w:tbl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7"/>
        <w:gridCol w:w="2063"/>
        <w:gridCol w:w="900"/>
        <w:gridCol w:w="2160"/>
        <w:gridCol w:w="1080"/>
        <w:gridCol w:w="2122"/>
      </w:tblGrid>
      <w:tr w:rsidR="0095476C" w:rsidTr="001C3A32">
        <w:tc>
          <w:tcPr>
            <w:tcW w:w="887" w:type="dxa"/>
          </w:tcPr>
          <w:p w:rsidR="0095476C" w:rsidRDefault="0095476C" w:rsidP="001C3A32">
            <w:pPr>
              <w:jc w:val="both"/>
            </w:pPr>
            <w:r>
              <w:t>Beginn:</w:t>
            </w:r>
          </w:p>
        </w:tc>
        <w:tc>
          <w:tcPr>
            <w:tcW w:w="2063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900" w:type="dxa"/>
          </w:tcPr>
          <w:p w:rsidR="0095476C" w:rsidRDefault="0095476C" w:rsidP="001C3A32">
            <w:pPr>
              <w:jc w:val="right"/>
            </w:pPr>
            <w:r>
              <w:t>Ende: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080" w:type="dxa"/>
          </w:tcPr>
          <w:p w:rsidR="0095476C" w:rsidRDefault="0095476C" w:rsidP="001C3A32">
            <w:pPr>
              <w:jc w:val="right"/>
            </w:pPr>
            <w:r>
              <w:t>Uhrzeit: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7"/>
        <w:gridCol w:w="3883"/>
        <w:gridCol w:w="1260"/>
        <w:gridCol w:w="3562"/>
      </w:tblGrid>
      <w:tr w:rsidR="0095476C" w:rsidTr="001C3A32">
        <w:tc>
          <w:tcPr>
            <w:tcW w:w="507" w:type="dxa"/>
          </w:tcPr>
          <w:p w:rsidR="0095476C" w:rsidRDefault="0095476C" w:rsidP="001C3A32">
            <w:pPr>
              <w:jc w:val="both"/>
            </w:pPr>
            <w:r>
              <w:t>Ort:</w:t>
            </w:r>
          </w:p>
        </w:tc>
        <w:tc>
          <w:tcPr>
            <w:tcW w:w="3883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1260" w:type="dxa"/>
          </w:tcPr>
          <w:p w:rsidR="0095476C" w:rsidRDefault="0095476C" w:rsidP="001C3A32">
            <w:pPr>
              <w:jc w:val="right"/>
            </w:pPr>
            <w:r>
              <w:t>Lokalität:</w:t>
            </w:r>
          </w:p>
        </w:tc>
        <w:tc>
          <w:tcPr>
            <w:tcW w:w="3562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"/>
        <w:gridCol w:w="2698"/>
        <w:gridCol w:w="620"/>
        <w:gridCol w:w="620"/>
        <w:gridCol w:w="1457"/>
        <w:gridCol w:w="1036"/>
        <w:gridCol w:w="1819"/>
      </w:tblGrid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3938" w:type="dxa"/>
            <w:gridSpan w:val="3"/>
          </w:tcPr>
          <w:p w:rsidR="0095476C" w:rsidRDefault="0095476C" w:rsidP="001C3A32">
            <w:pPr>
              <w:jc w:val="both"/>
            </w:pPr>
            <w:r>
              <w:rPr>
                <w:b/>
                <w:bCs/>
              </w:rPr>
              <w:t>Aufzuführende Tierarten:</w:t>
            </w:r>
          </w:p>
        </w:tc>
        <w:tc>
          <w:tcPr>
            <w:tcW w:w="2493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2493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</w:t>
            </w: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nein</w:t>
            </w:r>
          </w:p>
        </w:tc>
        <w:tc>
          <w:tcPr>
            <w:tcW w:w="2493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2493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1.1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Pferdartige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Kontrollkästchen1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0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Kontrollkästchen2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(ungefähre)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2493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1.2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Rindvieh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Kontrollkästchen4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Kontrollkästchen3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4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5" w:name="Text12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1.3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Schweine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Kontrollkästchen5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6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Kontrollkästchen6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7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8" w:name="Text13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1.4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Schafe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Kontrollkästchen8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19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Kontrollkästchen7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20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1" w:name="Text14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1.5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Ziegen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Kontrollkästchen9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22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Kontrollkästchen11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23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4" w:name="Text15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1.6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Vögel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Kontrollkästchen10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25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Kontrollkästchen12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26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19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7" w:name="Text16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1560"/>
        <w:gridCol w:w="1860"/>
        <w:gridCol w:w="1439"/>
        <w:gridCol w:w="1008"/>
        <w:gridCol w:w="1835"/>
      </w:tblGrid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  <w:r>
              <w:t>Art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8" w:name="Text17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9" w:name="Text20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30" w:name="Text18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1" w:name="Text21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32" w:name="Text19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33" w:name="Text22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"/>
        <w:gridCol w:w="2698"/>
        <w:gridCol w:w="620"/>
        <w:gridCol w:w="620"/>
        <w:gridCol w:w="1457"/>
        <w:gridCol w:w="1036"/>
        <w:gridCol w:w="1819"/>
      </w:tblGrid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1.7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Geflügel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Kontrollkästchen13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34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Kontrollkästchen14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35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1560"/>
        <w:gridCol w:w="1860"/>
        <w:gridCol w:w="1439"/>
        <w:gridCol w:w="1008"/>
        <w:gridCol w:w="1835"/>
      </w:tblGrid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  <w:r>
              <w:t>Art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36" w:name="Text23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7" w:name="Text27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38" w:name="Text24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9" w:name="Text28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40" w:name="Text25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41" w:name="Text29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1"/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42" w:name="Text30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35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43" w:name="Text26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95476C" w:rsidP="001C3A32">
            <w:pPr>
              <w:jc w:val="center"/>
            </w:pPr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"/>
        <w:gridCol w:w="2698"/>
        <w:gridCol w:w="620"/>
        <w:gridCol w:w="620"/>
        <w:gridCol w:w="1457"/>
        <w:gridCol w:w="1036"/>
        <w:gridCol w:w="1819"/>
      </w:tblGrid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</w:t>
            </w: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nein</w:t>
            </w: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62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1.8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Kaninchen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Kontrollkästchen15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44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Kontrollkästchen16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45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46" w:name="Text31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1.9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Meerschweinch.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Kontrollkästchen17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47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Kontrollkästchen18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48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49" w:name="Text32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1.10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Hamster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Kontrollkästchen19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50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Kontrollkästchen20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51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52" w:name="Text33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2"/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  <w:gridSpan w:val="2"/>
          </w:tcPr>
          <w:p w:rsidR="0095476C" w:rsidRDefault="0095476C" w:rsidP="001C3A32">
            <w:pPr>
              <w:jc w:val="both"/>
            </w:pPr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  <w:r>
              <w:t>1.11</w:t>
            </w: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  <w:r>
              <w:t>Andere Tiere</w:t>
            </w:r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3" w:name="Kontrollkästchen21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53"/>
          </w:p>
        </w:tc>
        <w:tc>
          <w:tcPr>
            <w:tcW w:w="620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Kontrollkästchen22"/>
            <w:r w:rsidR="0095476C">
              <w:instrText xml:space="preserve"> FORMCHECKBOX </w:instrText>
            </w:r>
            <w:r w:rsidR="00AB7235">
              <w:fldChar w:fldCharType="separate"/>
            </w:r>
            <w:r>
              <w:fldChar w:fldCharType="end"/>
            </w:r>
            <w:bookmarkEnd w:id="54"/>
          </w:p>
        </w:tc>
        <w:tc>
          <w:tcPr>
            <w:tcW w:w="1457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036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819" w:type="dxa"/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55" w:name="Text34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5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1560"/>
        <w:gridCol w:w="1860"/>
        <w:gridCol w:w="1439"/>
        <w:gridCol w:w="1008"/>
        <w:gridCol w:w="1835"/>
      </w:tblGrid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  <w:r>
              <w:t>Art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56" w:name="Text35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6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(ungef.)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Anzahl: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57" w:name="Text38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7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58" w:name="Text36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8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59" w:name="Text39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59"/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186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439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0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35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540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95476C" w:rsidRDefault="0042632F" w:rsidP="001C3A32"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60" w:name="Text42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0"/>
          </w:p>
        </w:tc>
        <w:tc>
          <w:tcPr>
            <w:tcW w:w="1439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008" w:type="dxa"/>
          </w:tcPr>
          <w:p w:rsidR="0095476C" w:rsidRDefault="0095476C" w:rsidP="001C3A32">
            <w:pPr>
              <w:jc w:val="center"/>
            </w:pPr>
            <w:r>
              <w:t>"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center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61" w:name="Text40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"/>
        <w:gridCol w:w="2698"/>
        <w:gridCol w:w="1240"/>
        <w:gridCol w:w="2493"/>
        <w:gridCol w:w="1819"/>
      </w:tblGrid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3938" w:type="dxa"/>
            <w:gridSpan w:val="2"/>
          </w:tcPr>
          <w:p w:rsidR="0095476C" w:rsidRDefault="0095476C" w:rsidP="001C3A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Herkunftsgemeinden der Tiere:</w:t>
            </w:r>
          </w:p>
        </w:tc>
        <w:tc>
          <w:tcPr>
            <w:tcW w:w="2493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698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24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2493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62" w:name="Text41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2"/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63" w:name="Text43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64" w:name="Text44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4"/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top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</w:tr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8250" w:type="dxa"/>
            <w:gridSpan w:val="4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65" w:name="Text45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5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8"/>
      </w:tblGrid>
      <w:tr w:rsidR="0095476C" w:rsidTr="001C3A32">
        <w:tc>
          <w:tcPr>
            <w:tcW w:w="1818" w:type="dxa"/>
          </w:tcPr>
          <w:p w:rsidR="0095476C" w:rsidRDefault="0095476C" w:rsidP="001C3A32">
            <w:pPr>
              <w:jc w:val="both"/>
            </w:pPr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"/>
        <w:gridCol w:w="6431"/>
        <w:gridCol w:w="1819"/>
      </w:tblGrid>
      <w:tr w:rsidR="0095476C" w:rsidTr="001C3A32">
        <w:trPr>
          <w:cantSplit/>
        </w:trPr>
        <w:tc>
          <w:tcPr>
            <w:tcW w:w="962" w:type="dxa"/>
          </w:tcPr>
          <w:p w:rsidR="0095476C" w:rsidRDefault="0095476C" w:rsidP="001C3A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6431" w:type="dxa"/>
          </w:tcPr>
          <w:p w:rsidR="0095476C" w:rsidRDefault="0095476C" w:rsidP="001C3A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Verantwortliche (r) für die obgenannte Tierausstellung:</w:t>
            </w:r>
          </w:p>
        </w:tc>
        <w:tc>
          <w:tcPr>
            <w:tcW w:w="1819" w:type="dxa"/>
          </w:tcPr>
          <w:p w:rsidR="0095476C" w:rsidRDefault="0095476C" w:rsidP="001C3A32">
            <w:pPr>
              <w:jc w:val="both"/>
            </w:pPr>
          </w:p>
        </w:tc>
      </w:tr>
    </w:tbl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3060"/>
        <w:gridCol w:w="252"/>
        <w:gridCol w:w="1188"/>
        <w:gridCol w:w="2842"/>
      </w:tblGrid>
      <w:tr w:rsidR="0095476C" w:rsidTr="001C3A32">
        <w:trPr>
          <w:cantSplit/>
        </w:trPr>
        <w:tc>
          <w:tcPr>
            <w:tcW w:w="900" w:type="dxa"/>
          </w:tcPr>
          <w:p w:rsidR="0095476C" w:rsidRDefault="0095476C" w:rsidP="001C3A32">
            <w:pPr>
              <w:jc w:val="both"/>
            </w:pPr>
            <w:r>
              <w:t>Name: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66" w:name="Text46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6"/>
          </w:p>
        </w:tc>
        <w:tc>
          <w:tcPr>
            <w:tcW w:w="252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188" w:type="dxa"/>
          </w:tcPr>
          <w:p w:rsidR="0095476C" w:rsidRDefault="0095476C" w:rsidP="001C3A32">
            <w:pPr>
              <w:jc w:val="both"/>
            </w:pPr>
            <w:r>
              <w:t>Vorname:</w:t>
            </w:r>
          </w:p>
        </w:tc>
        <w:tc>
          <w:tcPr>
            <w:tcW w:w="2842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67" w:name="Text49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7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2880"/>
        <w:gridCol w:w="250"/>
        <w:gridCol w:w="1049"/>
        <w:gridCol w:w="2983"/>
      </w:tblGrid>
      <w:tr w:rsidR="0095476C" w:rsidTr="001C3A32">
        <w:trPr>
          <w:cantSplit/>
        </w:trPr>
        <w:tc>
          <w:tcPr>
            <w:tcW w:w="1080" w:type="dxa"/>
          </w:tcPr>
          <w:p w:rsidR="0095476C" w:rsidRDefault="0095476C" w:rsidP="001C3A32">
            <w:pPr>
              <w:jc w:val="both"/>
            </w:pPr>
            <w:r>
              <w:t>Adresse: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68" w:name="Text47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8"/>
          </w:p>
        </w:tc>
        <w:tc>
          <w:tcPr>
            <w:tcW w:w="25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1049" w:type="dxa"/>
          </w:tcPr>
          <w:p w:rsidR="0095476C" w:rsidRDefault="0095476C" w:rsidP="001C3A32">
            <w:pPr>
              <w:jc w:val="both"/>
            </w:pPr>
            <w:r>
              <w:t>Telefon:</w:t>
            </w:r>
          </w:p>
        </w:tc>
        <w:tc>
          <w:tcPr>
            <w:tcW w:w="2983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69" w:name="Text50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69"/>
          </w:p>
        </w:tc>
      </w:tr>
    </w:tbl>
    <w:p w:rsidR="0095476C" w:rsidRDefault="0095476C" w:rsidP="0095476C">
      <w:pPr>
        <w:jc w:val="both"/>
      </w:pPr>
    </w:p>
    <w:tbl>
      <w:tblPr>
        <w:tblW w:w="0" w:type="auto"/>
        <w:tblInd w:w="9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50"/>
        <w:gridCol w:w="952"/>
        <w:gridCol w:w="3080"/>
      </w:tblGrid>
      <w:tr w:rsidR="0095476C" w:rsidTr="001C3A32">
        <w:trPr>
          <w:cantSplit/>
        </w:trPr>
        <w:tc>
          <w:tcPr>
            <w:tcW w:w="1440" w:type="dxa"/>
          </w:tcPr>
          <w:p w:rsidR="0095476C" w:rsidRDefault="0095476C" w:rsidP="001C3A32">
            <w:pPr>
              <w:jc w:val="both"/>
            </w:pPr>
            <w:r>
              <w:t>Unterschrift: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:rsidR="0095476C" w:rsidRDefault="0095476C" w:rsidP="001C3A32">
            <w:pPr>
              <w:jc w:val="both"/>
            </w:pPr>
          </w:p>
        </w:tc>
        <w:tc>
          <w:tcPr>
            <w:tcW w:w="250" w:type="dxa"/>
          </w:tcPr>
          <w:p w:rsidR="0095476C" w:rsidRDefault="0095476C" w:rsidP="001C3A32">
            <w:pPr>
              <w:jc w:val="both"/>
            </w:pPr>
          </w:p>
        </w:tc>
        <w:tc>
          <w:tcPr>
            <w:tcW w:w="952" w:type="dxa"/>
          </w:tcPr>
          <w:p w:rsidR="0095476C" w:rsidRDefault="0095476C" w:rsidP="001C3A32">
            <w:pPr>
              <w:jc w:val="both"/>
            </w:pPr>
            <w:r>
              <w:t>Datum:</w:t>
            </w:r>
          </w:p>
        </w:tc>
        <w:tc>
          <w:tcPr>
            <w:tcW w:w="3080" w:type="dxa"/>
            <w:tcBorders>
              <w:bottom w:val="single" w:sz="4" w:space="0" w:color="auto"/>
            </w:tcBorders>
          </w:tcPr>
          <w:p w:rsidR="0095476C" w:rsidRDefault="0042632F" w:rsidP="001C3A32">
            <w:pPr>
              <w:jc w:val="both"/>
            </w:pPr>
            <w: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70" w:name="Text48"/>
            <w:r w:rsidR="0095476C">
              <w:instrText xml:space="preserve"> FORMTEXT </w:instrText>
            </w:r>
            <w:r>
              <w:fldChar w:fldCharType="separate"/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 w:rsidR="0095476C">
              <w:rPr>
                <w:noProof/>
              </w:rPr>
              <w:t> </w:t>
            </w:r>
            <w:r>
              <w:fldChar w:fldCharType="end"/>
            </w:r>
            <w:bookmarkEnd w:id="70"/>
          </w:p>
        </w:tc>
      </w:tr>
    </w:tbl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  <w:r>
        <w:t xml:space="preserve">Bitte ausgefüllt einsenden an Veterinäramt, </w:t>
      </w:r>
      <w:r w:rsidR="00AB7235">
        <w:t>Mühlentalstrasse 188</w:t>
      </w:r>
      <w:bookmarkStart w:id="71" w:name="_GoBack"/>
      <w:bookmarkEnd w:id="71"/>
      <w:r>
        <w:t>, 8200 Schaffhausen.</w:t>
      </w:r>
    </w:p>
    <w:p w:rsidR="0095476C" w:rsidRDefault="0095476C" w:rsidP="0095476C">
      <w:pPr>
        <w:jc w:val="both"/>
      </w:pPr>
    </w:p>
    <w:p w:rsidR="0095476C" w:rsidRDefault="0095476C" w:rsidP="0095476C">
      <w:pPr>
        <w:pBdr>
          <w:bottom w:val="single" w:sz="4" w:space="1" w:color="auto"/>
        </w:pBd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  <w:r>
        <w:t>nicht ausfüllen!</w:t>
      </w: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  <w:r>
        <w:t>Entscheid des Veterinäramtes:</w:t>
      </w:r>
    </w:p>
    <w:p w:rsidR="0095476C" w:rsidRDefault="0095476C" w:rsidP="0095476C">
      <w:pPr>
        <w:jc w:val="both"/>
      </w:pPr>
    </w:p>
    <w:p w:rsidR="0095476C" w:rsidRDefault="0095476C" w:rsidP="0095476C">
      <w:pPr>
        <w:jc w:val="both"/>
      </w:pPr>
    </w:p>
    <w:p w:rsidR="0095476C" w:rsidRDefault="0095476C" w:rsidP="0095476C">
      <w:pPr>
        <w:tabs>
          <w:tab w:val="left" w:pos="5040"/>
        </w:tabs>
        <w:jc w:val="both"/>
      </w:pPr>
      <w:r>
        <w:t>Datum:</w:t>
      </w:r>
      <w:r>
        <w:tab/>
        <w:t>Unterschrift:</w:t>
      </w:r>
    </w:p>
    <w:p w:rsidR="0095476C" w:rsidRDefault="0095476C" w:rsidP="0095476C">
      <w:pPr>
        <w:tabs>
          <w:tab w:val="left" w:pos="5040"/>
        </w:tabs>
        <w:jc w:val="both"/>
      </w:pPr>
    </w:p>
    <w:p w:rsidR="0095476C" w:rsidRDefault="0095476C" w:rsidP="0095476C">
      <w:pPr>
        <w:pBdr>
          <w:bottom w:val="single" w:sz="4" w:space="1" w:color="auto"/>
        </w:pBdr>
        <w:tabs>
          <w:tab w:val="left" w:pos="5040"/>
        </w:tabs>
        <w:jc w:val="both"/>
      </w:pPr>
    </w:p>
    <w:p w:rsidR="00962FD6" w:rsidRDefault="00962FD6"/>
    <w:p w:rsidR="007C4748" w:rsidRDefault="007C4748"/>
    <w:sectPr w:rsidR="007C4748" w:rsidSect="00C21A6D">
      <w:footerReference w:type="default" r:id="rId8"/>
      <w:headerReference w:type="first" r:id="rId9"/>
      <w:type w:val="continuous"/>
      <w:pgSz w:w="11906" w:h="16838" w:code="9"/>
      <w:pgMar w:top="899" w:right="926" w:bottom="180" w:left="1080" w:header="58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76C" w:rsidRDefault="0095476C">
      <w:r>
        <w:separator/>
      </w:r>
    </w:p>
  </w:endnote>
  <w:endnote w:type="continuationSeparator" w:id="0">
    <w:p w:rsidR="0095476C" w:rsidRDefault="00954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FD6" w:rsidRDefault="00962FD6">
    <w:pPr>
      <w:pStyle w:val="Fuzeile"/>
    </w:pPr>
    <w:r>
      <w:tab/>
    </w:r>
    <w:r>
      <w:tab/>
    </w:r>
    <w:r w:rsidR="0042632F">
      <w:rPr>
        <w:lang w:val="de-DE"/>
      </w:rPr>
      <w:fldChar w:fldCharType="begin"/>
    </w:r>
    <w:r>
      <w:rPr>
        <w:lang w:val="de-DE"/>
      </w:rPr>
      <w:instrText xml:space="preserve"> PAGE </w:instrText>
    </w:r>
    <w:r w:rsidR="0042632F">
      <w:rPr>
        <w:lang w:val="de-DE"/>
      </w:rPr>
      <w:fldChar w:fldCharType="separate"/>
    </w:r>
    <w:r w:rsidR="00AB7235">
      <w:rPr>
        <w:noProof/>
        <w:lang w:val="de-DE"/>
      </w:rPr>
      <w:t>2</w:t>
    </w:r>
    <w:r w:rsidR="0042632F"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76C" w:rsidRDefault="0095476C">
      <w:r>
        <w:separator/>
      </w:r>
    </w:p>
  </w:footnote>
  <w:footnote w:type="continuationSeparator" w:id="0">
    <w:p w:rsidR="0095476C" w:rsidRDefault="009547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FD6" w:rsidRDefault="00AB7235">
    <w:pPr>
      <w:pStyle w:val="Kopfzeile"/>
      <w:rPr>
        <w:b/>
        <w:sz w:val="18"/>
      </w:rPr>
    </w:pPr>
    <w:r>
      <w:rPr>
        <w:noProof/>
        <w:sz w:val="18"/>
        <w:lang w:eastAsia="de-C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360.9pt;margin-top:30.45pt;width:133.7pt;height:44.55pt;z-index:-251657216;mso-wrap-edited:f;mso-position-horizontal-relative:margin;mso-position-vertical-relative:page" wrapcoords="-95 0 -95 21316 21600 21316 21600 0 -95 0" o:allowincell="f" o:allowoverlap="f" fillcolor="window">
          <v:imagedata r:id="rId1" o:title="shch_logo_out_fA4"/>
          <w10:wrap anchorx="margin" anchory="page"/>
        </v:shape>
      </w:pict>
    </w:r>
    <w:r>
      <w:rPr>
        <w:noProof/>
        <w:sz w:val="20"/>
        <w:lang w:val="de-DE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80pt;margin-top:-3.45pt;width:2in;height:45pt;z-index:251658240" o:allowincell="f" filled="f" stroked="f">
          <v:textbox style="mso-next-textbox:#_x0000_s2052">
            <w:txbxContent>
              <w:p w:rsidR="00962FD6" w:rsidRDefault="00962FD6" w:rsidP="007C4748">
                <w:pPr>
                  <w:tabs>
                    <w:tab w:val="left" w:pos="5840"/>
                  </w:tabs>
                  <w:rPr>
                    <w:sz w:val="18"/>
                  </w:rPr>
                </w:pPr>
                <w:r>
                  <w:rPr>
                    <w:sz w:val="18"/>
                  </w:rPr>
                  <w:t>Telefon +41 (0)52 6</w:t>
                </w:r>
                <w:r w:rsidR="007C4748">
                  <w:rPr>
                    <w:sz w:val="18"/>
                  </w:rPr>
                  <w:t>32</w:t>
                </w:r>
                <w:r>
                  <w:rPr>
                    <w:sz w:val="18"/>
                  </w:rPr>
                  <w:t xml:space="preserve"> </w:t>
                </w:r>
                <w:bookmarkStart w:id="72" w:name="Dropdown1"/>
                <w:r w:rsidR="0042632F">
                  <w:rPr>
                    <w:sz w:val="18"/>
                  </w:rPr>
                  <w:fldChar w:fldCharType="begin">
                    <w:ffData>
                      <w:name w:val="Dropdown1"/>
                      <w:enabled/>
                      <w:calcOnExit w:val="0"/>
                      <w:ddList>
                        <w:listEntry w:val="71 01"/>
                        <w:listEntry w:val="22 35/36"/>
                      </w:ddList>
                    </w:ffData>
                  </w:fldChar>
                </w:r>
                <w:r w:rsidR="007C4748">
                  <w:rPr>
                    <w:sz w:val="18"/>
                  </w:rPr>
                  <w:instrText xml:space="preserve"> FORMDROPDOWN </w:instrText>
                </w:r>
                <w:r w:rsidR="00AB7235">
                  <w:rPr>
                    <w:sz w:val="18"/>
                  </w:rPr>
                </w:r>
                <w:r w:rsidR="00AB7235">
                  <w:rPr>
                    <w:sz w:val="18"/>
                  </w:rPr>
                  <w:fldChar w:fldCharType="separate"/>
                </w:r>
                <w:r w:rsidR="0042632F">
                  <w:rPr>
                    <w:sz w:val="18"/>
                  </w:rPr>
                  <w:fldChar w:fldCharType="end"/>
                </w:r>
                <w:bookmarkEnd w:id="72"/>
              </w:p>
              <w:p w:rsidR="00962FD6" w:rsidRDefault="00962FD6" w:rsidP="007C4748">
                <w:pPr>
                  <w:tabs>
                    <w:tab w:val="left" w:pos="5840"/>
                  </w:tabs>
                  <w:rPr>
                    <w:sz w:val="18"/>
                  </w:rPr>
                </w:pPr>
                <w:r>
                  <w:rPr>
                    <w:sz w:val="18"/>
                  </w:rPr>
                  <w:t>Fax +41 (0)52 6</w:t>
                </w:r>
                <w:r w:rsidR="007C4748">
                  <w:rPr>
                    <w:sz w:val="18"/>
                  </w:rPr>
                  <w:t>32</w:t>
                </w:r>
                <w:r>
                  <w:rPr>
                    <w:sz w:val="18"/>
                  </w:rPr>
                  <w:t xml:space="preserve"> </w:t>
                </w:r>
                <w:bookmarkStart w:id="73" w:name="Dropdown2"/>
                <w:r w:rsidR="0042632F">
                  <w:rPr>
                    <w:sz w:val="18"/>
                  </w:rPr>
                  <w:fldChar w:fldCharType="begin">
                    <w:ffData>
                      <w:name w:val="Dropdown2"/>
                      <w:enabled/>
                      <w:calcOnExit w:val="0"/>
                      <w:ddList>
                        <w:listEntry w:val="71 04"/>
                        <w:listEntry w:val="71 44"/>
                      </w:ddList>
                    </w:ffData>
                  </w:fldChar>
                </w:r>
                <w:r w:rsidR="007C4748">
                  <w:rPr>
                    <w:sz w:val="18"/>
                  </w:rPr>
                  <w:instrText xml:space="preserve"> FORMDROPDOWN </w:instrText>
                </w:r>
                <w:r w:rsidR="00AB7235">
                  <w:rPr>
                    <w:sz w:val="18"/>
                  </w:rPr>
                </w:r>
                <w:r w:rsidR="00AB7235">
                  <w:rPr>
                    <w:sz w:val="18"/>
                  </w:rPr>
                  <w:fldChar w:fldCharType="separate"/>
                </w:r>
                <w:r w:rsidR="0042632F">
                  <w:rPr>
                    <w:sz w:val="18"/>
                  </w:rPr>
                  <w:fldChar w:fldCharType="end"/>
                </w:r>
                <w:bookmarkEnd w:id="73"/>
              </w:p>
              <w:p w:rsidR="00962FD6" w:rsidRDefault="00962FD6"/>
            </w:txbxContent>
          </v:textbox>
          <w10:wrap type="square"/>
        </v:shape>
      </w:pict>
    </w:r>
    <w:r w:rsidR="00962FD6">
      <w:rPr>
        <w:b/>
        <w:sz w:val="18"/>
      </w:rPr>
      <w:t>Kanton Schaffhausen</w:t>
    </w:r>
  </w:p>
  <w:p w:rsidR="00962FD6" w:rsidRDefault="00962FD6">
    <w:pPr>
      <w:pStyle w:val="Kopfzeile"/>
      <w:rPr>
        <w:b/>
        <w:sz w:val="18"/>
      </w:rPr>
    </w:pPr>
    <w:r>
      <w:rPr>
        <w:b/>
        <w:sz w:val="18"/>
      </w:rPr>
      <w:t>Veterinäramt</w:t>
    </w:r>
  </w:p>
  <w:p w:rsidR="00C8602E" w:rsidRDefault="00AB7235">
    <w:pPr>
      <w:pStyle w:val="Kopfzeile"/>
      <w:spacing w:before="60"/>
      <w:rPr>
        <w:sz w:val="18"/>
      </w:rPr>
    </w:pPr>
    <w:r>
      <w:rPr>
        <w:sz w:val="18"/>
      </w:rPr>
      <w:t>Mühlentalstrasse 188</w:t>
    </w:r>
  </w:p>
  <w:p w:rsidR="00962FD6" w:rsidRDefault="00962FD6">
    <w:pPr>
      <w:pStyle w:val="Kopfzeile"/>
      <w:rPr>
        <w:sz w:val="18"/>
        <w:lang w:val="de-DE"/>
      </w:rPr>
    </w:pPr>
    <w:r>
      <w:rPr>
        <w:sz w:val="18"/>
        <w:lang w:val="de-DE"/>
      </w:rPr>
      <w:t>CH-8200 Schaffhausen</w:t>
    </w:r>
  </w:p>
  <w:p w:rsidR="00AB7235" w:rsidRDefault="00AB7235">
    <w:pPr>
      <w:pStyle w:val="Kopfzeile"/>
      <w:rPr>
        <w:sz w:val="18"/>
        <w:lang w:val="de-DE"/>
      </w:rPr>
    </w:pPr>
  </w:p>
  <w:p w:rsidR="00AB7235" w:rsidRDefault="00AB7235">
    <w:pPr>
      <w:pStyle w:val="Kopfzeile"/>
      <w:rPr>
        <w:sz w:val="18"/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F1E5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5C4C8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66C03C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A85F0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F2F07A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9"/>
  <w:autoHyphenation/>
  <w:hyphenationZone w:val="284"/>
  <w:noPunctuationKerning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7E0A"/>
    <w:rsid w:val="001B2AA9"/>
    <w:rsid w:val="002749B9"/>
    <w:rsid w:val="0042632F"/>
    <w:rsid w:val="00435A56"/>
    <w:rsid w:val="00447D4F"/>
    <w:rsid w:val="006C3105"/>
    <w:rsid w:val="007C4748"/>
    <w:rsid w:val="0095476C"/>
    <w:rsid w:val="00962FD6"/>
    <w:rsid w:val="009E036A"/>
    <w:rsid w:val="00A04283"/>
    <w:rsid w:val="00AB7235"/>
    <w:rsid w:val="00C21A6D"/>
    <w:rsid w:val="00C8602E"/>
    <w:rsid w:val="00D14CA8"/>
    <w:rsid w:val="00D34C94"/>
    <w:rsid w:val="00EA1B42"/>
    <w:rsid w:val="00F37E0A"/>
    <w:rsid w:val="00F45D1C"/>
    <w:rsid w:val="00FF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;"/>
  <w15:docId w15:val="{B0E052C8-0EB7-4AED-A682-B7352AC2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5476C"/>
    <w:rPr>
      <w:rFonts w:ascii="Arial" w:hAnsi="Arial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rsid w:val="00C21A6D"/>
    <w:pPr>
      <w:keepNext/>
      <w:spacing w:before="240"/>
      <w:outlineLvl w:val="0"/>
    </w:pPr>
    <w:rPr>
      <w:rFonts w:cs="Arial"/>
      <w:b/>
      <w:sz w:val="24"/>
      <w:lang w:val="de-CH"/>
    </w:rPr>
  </w:style>
  <w:style w:type="paragraph" w:styleId="berschrift2">
    <w:name w:val="heading 2"/>
    <w:basedOn w:val="Standard"/>
    <w:next w:val="Standard"/>
    <w:qFormat/>
    <w:rsid w:val="00C21A6D"/>
    <w:pPr>
      <w:keepNext/>
      <w:spacing w:before="240" w:after="60"/>
      <w:outlineLvl w:val="1"/>
    </w:pPr>
    <w:rPr>
      <w:rFonts w:cs="Arial"/>
      <w:b/>
      <w:i/>
      <w:sz w:val="24"/>
      <w:lang w:val="de-CH"/>
    </w:rPr>
  </w:style>
  <w:style w:type="paragraph" w:styleId="berschrift3">
    <w:name w:val="heading 3"/>
    <w:basedOn w:val="Standard"/>
    <w:next w:val="Standard"/>
    <w:qFormat/>
    <w:rsid w:val="00C21A6D"/>
    <w:pPr>
      <w:keepNext/>
      <w:spacing w:before="240" w:after="60"/>
      <w:outlineLvl w:val="2"/>
    </w:pPr>
    <w:rPr>
      <w:rFonts w:cs="Arial"/>
      <w:lang w:val="de-CH"/>
    </w:rPr>
  </w:style>
  <w:style w:type="paragraph" w:styleId="berschrift4">
    <w:name w:val="heading 4"/>
    <w:basedOn w:val="Standard"/>
    <w:next w:val="Standard"/>
    <w:qFormat/>
    <w:rsid w:val="00C21A6D"/>
    <w:pPr>
      <w:keepNext/>
      <w:outlineLvl w:val="3"/>
    </w:pPr>
    <w:rPr>
      <w:rFonts w:cs="Arial"/>
      <w:b/>
      <w:bCs/>
      <w:lang w:val="de-CH"/>
    </w:rPr>
  </w:style>
  <w:style w:type="paragraph" w:styleId="berschrift5">
    <w:name w:val="heading 5"/>
    <w:basedOn w:val="Standard"/>
    <w:next w:val="Standard"/>
    <w:qFormat/>
    <w:rsid w:val="00C21A6D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B3B3B3"/>
      <w:jc w:val="center"/>
      <w:outlineLvl w:val="4"/>
    </w:pPr>
    <w:rPr>
      <w:rFonts w:cs="Arial"/>
      <w:emboss/>
      <w:color w:val="B3B3B3"/>
      <w:sz w:val="36"/>
      <w:lang w:val="de-CH"/>
    </w:rPr>
  </w:style>
  <w:style w:type="paragraph" w:styleId="berschrift6">
    <w:name w:val="heading 6"/>
    <w:basedOn w:val="Standard"/>
    <w:next w:val="Standard"/>
    <w:qFormat/>
    <w:rsid w:val="00C21A6D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B3B3B3"/>
      <w:jc w:val="center"/>
      <w:outlineLvl w:val="5"/>
    </w:pPr>
    <w:rPr>
      <w:rFonts w:cs="Arial"/>
      <w:sz w:val="36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21A6D"/>
    <w:pPr>
      <w:tabs>
        <w:tab w:val="center" w:pos="4536"/>
        <w:tab w:val="right" w:pos="9072"/>
      </w:tabs>
    </w:pPr>
    <w:rPr>
      <w:rFonts w:cs="Arial"/>
      <w:lang w:val="de-CH"/>
    </w:rPr>
  </w:style>
  <w:style w:type="paragraph" w:styleId="Fuzeile">
    <w:name w:val="footer"/>
    <w:basedOn w:val="Standard"/>
    <w:rsid w:val="00C21A6D"/>
    <w:pPr>
      <w:tabs>
        <w:tab w:val="center" w:pos="4536"/>
        <w:tab w:val="right" w:pos="9072"/>
      </w:tabs>
    </w:pPr>
    <w:rPr>
      <w:rFonts w:cs="Arial"/>
      <w:lang w:val="de-CH"/>
    </w:rPr>
  </w:style>
  <w:style w:type="character" w:styleId="Hyperlink">
    <w:name w:val="Hyperlink"/>
    <w:basedOn w:val="Absatz-Standardschriftart"/>
    <w:rsid w:val="00C21A6D"/>
    <w:rPr>
      <w:color w:val="0000FF"/>
      <w:u w:val="single"/>
    </w:rPr>
  </w:style>
  <w:style w:type="character" w:styleId="BesuchterHyperlink">
    <w:name w:val="FollowedHyperlink"/>
    <w:basedOn w:val="Absatz-Standardschriftart"/>
    <w:rsid w:val="00C21A6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1FA0D-02C1-4940-9247-FCEA02538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7D10B22D.dotm</Template>
  <TotalTime>0</TotalTime>
  <Pages>2</Pages>
  <Words>348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</vt:lpstr>
    </vt:vector>
  </TitlesOfParts>
  <Manager>KSD /rb</Manager>
  <Company>Kantonale Verwaltung Schaffhausen</Company>
  <LinksUpToDate>false</LinksUpToDate>
  <CharactersWithSpaces>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creator>E. Blaser</dc:creator>
  <cp:lastModifiedBy>Blaser Esther</cp:lastModifiedBy>
  <cp:revision>6</cp:revision>
  <cp:lastPrinted>2002-11-15T09:23:00Z</cp:lastPrinted>
  <dcterms:created xsi:type="dcterms:W3CDTF">2013-02-06T10:59:00Z</dcterms:created>
  <dcterms:modified xsi:type="dcterms:W3CDTF">2017-03-08T07:43:00Z</dcterms:modified>
</cp:coreProperties>
</file>