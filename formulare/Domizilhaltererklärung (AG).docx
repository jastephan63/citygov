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B40" w:rsidRDefault="0045000A" w:rsidP="0045000A">
      <w:pPr>
        <w:spacing w:after="0" w:line="240" w:lineRule="auto"/>
      </w:pPr>
      <w:r>
        <w:t>[Absender]</w:t>
      </w: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8F6042">
      <w:pPr>
        <w:tabs>
          <w:tab w:val="left" w:pos="5529"/>
        </w:tabs>
        <w:spacing w:after="0" w:line="240" w:lineRule="auto"/>
      </w:pPr>
      <w:r>
        <w:tab/>
        <w:t>An die Generalversammlung</w:t>
      </w:r>
    </w:p>
    <w:p w:rsidR="0045000A" w:rsidRDefault="0045000A" w:rsidP="008F6042">
      <w:pPr>
        <w:tabs>
          <w:tab w:val="left" w:pos="5529"/>
        </w:tabs>
        <w:spacing w:after="0" w:line="240" w:lineRule="auto"/>
      </w:pPr>
      <w:r>
        <w:tab/>
        <w:t>der [Firma]</w:t>
      </w: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45000A" w:rsidRDefault="0045000A" w:rsidP="0045000A">
      <w:pPr>
        <w:spacing w:after="0" w:line="240" w:lineRule="auto"/>
        <w:rPr>
          <w:b/>
        </w:rPr>
      </w:pPr>
      <w:r w:rsidRPr="0045000A">
        <w:rPr>
          <w:b/>
        </w:rPr>
        <w:t>Domizilhaltererklärung</w:t>
      </w:r>
    </w:p>
    <w:p w:rsidR="002E1702" w:rsidRPr="002E1702" w:rsidRDefault="002E1702" w:rsidP="0045000A">
      <w:pPr>
        <w:spacing w:after="0" w:line="240" w:lineRule="auto"/>
      </w:pPr>
    </w:p>
    <w:p w:rsidR="00160F1B" w:rsidRPr="002E1702" w:rsidRDefault="00160F1B" w:rsidP="00160F1B">
      <w:pPr>
        <w:spacing w:after="0" w:line="240" w:lineRule="auto"/>
      </w:pPr>
      <w:bookmarkStart w:id="0" w:name="_GoBack"/>
      <w:bookmarkEnd w:id="0"/>
    </w:p>
    <w:p w:rsidR="00160F1B" w:rsidRDefault="00160F1B" w:rsidP="00160F1B">
      <w:pPr>
        <w:spacing w:after="0" w:line="240" w:lineRule="auto"/>
      </w:pPr>
      <w:r>
        <w:t>Der/Die Unterzeichnete erklärt hiermit, der</w:t>
      </w:r>
    </w:p>
    <w:p w:rsidR="00160F1B" w:rsidRDefault="00160F1B" w:rsidP="00160F1B">
      <w:pPr>
        <w:spacing w:after="0" w:line="240" w:lineRule="auto"/>
      </w:pPr>
    </w:p>
    <w:p w:rsidR="00160F1B" w:rsidRDefault="00160F1B" w:rsidP="00160F1B">
      <w:pPr>
        <w:spacing w:after="0" w:line="240" w:lineRule="auto"/>
      </w:pPr>
      <w:r>
        <w:t>[Firma]</w:t>
      </w:r>
    </w:p>
    <w:p w:rsidR="00160F1B" w:rsidRDefault="00160F1B" w:rsidP="00160F1B">
      <w:pPr>
        <w:spacing w:after="0" w:line="240" w:lineRule="auto"/>
      </w:pPr>
    </w:p>
    <w:p w:rsidR="00160F1B" w:rsidRPr="00024F16" w:rsidRDefault="00160F1B" w:rsidP="00160F1B">
      <w:pPr>
        <w:tabs>
          <w:tab w:val="left" w:pos="2268"/>
          <w:tab w:val="left" w:pos="2694"/>
        </w:tabs>
        <w:spacing w:after="0" w:line="240" w:lineRule="auto"/>
        <w:rPr>
          <w:rFonts w:eastAsia="Times New Roman" w:cs="Times New Roman"/>
          <w:szCs w:val="20"/>
          <w:lang w:val="de-DE" w:eastAsia="de-CH"/>
        </w:rPr>
      </w:pPr>
      <w:r w:rsidRPr="00024F16">
        <w:rPr>
          <w:rFonts w:eastAsia="Times New Roman" w:cs="Times New Roman"/>
          <w:szCs w:val="20"/>
          <w:highlight w:val="yellow"/>
          <w:lang w:val="de-DE" w:eastAsia="de-CH"/>
        </w:rPr>
        <w:t>[bitte nicht zutreffendes entfernen]</w:t>
      </w:r>
    </w:p>
    <w:p w:rsidR="00160F1B" w:rsidRPr="00024F16" w:rsidRDefault="00160F1B" w:rsidP="00160F1B">
      <w:pPr>
        <w:spacing w:after="0" w:line="240" w:lineRule="auto"/>
        <w:rPr>
          <w:lang w:val="de-DE"/>
        </w:rPr>
      </w:pPr>
      <w:r>
        <w:t xml:space="preserve">an [unserer Geschäftsadresse] / [seiner/ihrer privaten Adresse], </w:t>
      </w:r>
    </w:p>
    <w:p w:rsidR="00160F1B" w:rsidRDefault="00160F1B" w:rsidP="00160F1B">
      <w:pPr>
        <w:spacing w:after="0" w:line="240" w:lineRule="auto"/>
      </w:pPr>
    </w:p>
    <w:p w:rsidR="00160F1B" w:rsidRDefault="00160F1B" w:rsidP="00160F1B">
      <w:pPr>
        <w:spacing w:after="0" w:line="240" w:lineRule="auto"/>
      </w:pPr>
      <w:r w:rsidRPr="00024F16">
        <w:t>[Strasse Nr.], [PLZ Ort],</w:t>
      </w:r>
      <w:r>
        <w:t xml:space="preserve"> </w:t>
      </w:r>
    </w:p>
    <w:p w:rsidR="00160F1B" w:rsidRDefault="00160F1B" w:rsidP="00160F1B">
      <w:pPr>
        <w:spacing w:after="0" w:line="240" w:lineRule="auto"/>
      </w:pPr>
    </w:p>
    <w:p w:rsidR="00160F1B" w:rsidRDefault="00160F1B" w:rsidP="00160F1B">
      <w:pPr>
        <w:spacing w:after="0" w:line="240" w:lineRule="auto"/>
      </w:pPr>
      <w:r>
        <w:t>Domizil zu gewähren.</w:t>
      </w:r>
    </w:p>
    <w:p w:rsidR="00160F1B" w:rsidRDefault="00160F1B" w:rsidP="00160F1B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Ort, Datum</w:t>
      </w: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…………………………………….</w:t>
      </w:r>
    </w:p>
    <w:p w:rsidR="002E1702" w:rsidRPr="002E1702" w:rsidRDefault="002E1702" w:rsidP="0045000A">
      <w:pPr>
        <w:spacing w:after="0" w:line="240" w:lineRule="auto"/>
      </w:pPr>
      <w:r>
        <w:t>[Vorname Name]</w:t>
      </w:r>
    </w:p>
    <w:sectPr w:rsidR="002E1702" w:rsidRPr="002E1702" w:rsidSect="00871B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00A"/>
    <w:rsid w:val="0011528A"/>
    <w:rsid w:val="00160F1B"/>
    <w:rsid w:val="002E1702"/>
    <w:rsid w:val="0045000A"/>
    <w:rsid w:val="00540EA4"/>
    <w:rsid w:val="006F60B3"/>
    <w:rsid w:val="00700DBD"/>
    <w:rsid w:val="007F7CDB"/>
    <w:rsid w:val="00871B40"/>
    <w:rsid w:val="008F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46F9B00-3844-45FE-83F9-B0D7A5C3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71B4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6E77A25F.dotm</Template>
  <TotalTime>0</TotalTime>
  <Pages>1</Pages>
  <Words>47</Words>
  <Characters>300</Characters>
  <Application>Microsoft Office Word</Application>
  <DocSecurity>4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Gross</dc:creator>
  <cp:keywords/>
  <dc:description/>
  <cp:lastModifiedBy>Kinas Claudia</cp:lastModifiedBy>
  <cp:revision>2</cp:revision>
  <dcterms:created xsi:type="dcterms:W3CDTF">2018-12-04T09:38:00Z</dcterms:created>
  <dcterms:modified xsi:type="dcterms:W3CDTF">2018-12-04T09:38:00Z</dcterms:modified>
</cp:coreProperties>
</file>