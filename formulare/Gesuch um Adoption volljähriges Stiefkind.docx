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E34" w:rsidRDefault="00E87E34" w:rsidP="00585F2F">
      <w:pPr>
        <w:pStyle w:val="berschrift5"/>
      </w:pPr>
    </w:p>
    <w:p w:rsidR="00E87E34" w:rsidRDefault="00E87E34" w:rsidP="00585F2F">
      <w:pPr>
        <w:pStyle w:val="berschrift5"/>
      </w:pPr>
    </w:p>
    <w:p w:rsidR="00585F2F" w:rsidRPr="00406D68" w:rsidRDefault="00585F2F" w:rsidP="00585F2F">
      <w:pPr>
        <w:pStyle w:val="berschrift5"/>
        <w:rPr>
          <w:sz w:val="24"/>
          <w:szCs w:val="24"/>
        </w:rPr>
      </w:pPr>
      <w:r w:rsidRPr="00406D68">
        <w:rPr>
          <w:sz w:val="24"/>
          <w:szCs w:val="24"/>
        </w:rPr>
        <w:t xml:space="preserve">Gesuch um Adoption meines </w:t>
      </w:r>
      <w:r w:rsidR="00993C7E">
        <w:rPr>
          <w:sz w:val="24"/>
          <w:szCs w:val="24"/>
        </w:rPr>
        <w:t>volljährigen</w:t>
      </w:r>
      <w:r w:rsidR="00406D68">
        <w:rPr>
          <w:sz w:val="24"/>
          <w:szCs w:val="24"/>
        </w:rPr>
        <w:t xml:space="preserve"> </w:t>
      </w:r>
      <w:r w:rsidRPr="00406D68">
        <w:rPr>
          <w:sz w:val="24"/>
          <w:szCs w:val="24"/>
        </w:rPr>
        <w:t>Stiefkindes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Das Gesuch ist an das Amt für Justiz und Gemeinden, Mühlentalstrasse 105, 8200 Schaffhausen, einzusenden.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4"/>
          <w:lang w:eastAsia="de-CH"/>
        </w:rPr>
      </w:pPr>
    </w:p>
    <w:p w:rsidR="00E4265F" w:rsidRDefault="00753240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Gesuchstellerin/Gesuchsteller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753240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585F2F" w:rsidRDefault="00B04F80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Ehegatte bzw. Partnerin/Partner</w:t>
      </w:r>
      <w:r w:rsidR="00E4265F">
        <w:rPr>
          <w:b/>
          <w:bCs/>
          <w:szCs w:val="22"/>
          <w:lang w:eastAsia="de-CH"/>
        </w:rPr>
        <w:t xml:space="preserve"> </w:t>
      </w:r>
      <w:r w:rsidR="00753240">
        <w:rPr>
          <w:b/>
          <w:bCs/>
          <w:szCs w:val="22"/>
          <w:lang w:eastAsia="de-CH"/>
        </w:rPr>
        <w:t>der Gesuchstellerin/des Gesuchstellers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753240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E4265F" w:rsidRP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 w:rsidRPr="00E4265F">
        <w:rPr>
          <w:b/>
          <w:bCs/>
          <w:szCs w:val="22"/>
          <w:lang w:eastAsia="de-CH"/>
        </w:rPr>
        <w:t xml:space="preserve">Kontakt </w:t>
      </w:r>
      <w:r w:rsidR="00753240">
        <w:rPr>
          <w:b/>
          <w:bCs/>
          <w:szCs w:val="22"/>
          <w:lang w:eastAsia="de-CH"/>
        </w:rPr>
        <w:t>Gesuchsteller</w:t>
      </w:r>
      <w:r w:rsidR="00993C7E">
        <w:rPr>
          <w:b/>
          <w:bCs/>
          <w:szCs w:val="22"/>
          <w:lang w:eastAsia="de-CH"/>
        </w:rPr>
        <w:t>in</w:t>
      </w:r>
      <w:r w:rsidR="00753240">
        <w:rPr>
          <w:b/>
          <w:bCs/>
          <w:szCs w:val="22"/>
          <w:lang w:eastAsia="de-CH"/>
        </w:rPr>
        <w:t>/Gesuchsteller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Wohnort, Adresse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Telefon</w:t>
      </w:r>
    </w:p>
    <w:p w:rsidR="00E4265F" w:rsidRDefault="00E4265F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Mobile</w:t>
      </w:r>
    </w:p>
    <w:p w:rsidR="00E4265F" w:rsidRDefault="00993C7E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E-Mail</w:t>
      </w:r>
    </w:p>
    <w:p w:rsidR="00993C7E" w:rsidRDefault="00993C7E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</w:p>
    <w:p w:rsidR="00453752" w:rsidRDefault="00453752" w:rsidP="00453752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Verheiratet bzw. in eingetragener Partnerschaft seit</w:t>
      </w:r>
    </w:p>
    <w:p w:rsidR="00453752" w:rsidRPr="00E4265F" w:rsidRDefault="00453752" w:rsidP="00453752">
      <w:pPr>
        <w:autoSpaceDE w:val="0"/>
        <w:autoSpaceDN w:val="0"/>
        <w:adjustRightInd w:val="0"/>
        <w:spacing w:before="30"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 xml:space="preserve">Von/bis mit </w:t>
      </w:r>
      <w:r w:rsidR="00C44681">
        <w:rPr>
          <w:bCs/>
          <w:szCs w:val="22"/>
          <w:lang w:eastAsia="de-CH"/>
        </w:rPr>
        <w:t>Stiefkind während der Minderjährigkeit</w:t>
      </w:r>
      <w:r>
        <w:rPr>
          <w:bCs/>
          <w:szCs w:val="22"/>
          <w:lang w:eastAsia="de-CH"/>
        </w:rPr>
        <w:t xml:space="preserve"> in gemeinsamem Haushalt lebend</w:t>
      </w:r>
    </w:p>
    <w:p w:rsidR="00453752" w:rsidRDefault="00453752" w:rsidP="00585F2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</w:p>
    <w:p w:rsidR="00993C7E" w:rsidRDefault="00B020AF" w:rsidP="00993C7E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Stiefkind</w:t>
      </w:r>
    </w:p>
    <w:p w:rsidR="00993C7E" w:rsidRDefault="00993C7E" w:rsidP="00993C7E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993C7E" w:rsidRDefault="00993C7E" w:rsidP="00993C7E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993C7E" w:rsidRDefault="00993C7E" w:rsidP="00993C7E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Geschlecht</w:t>
      </w:r>
    </w:p>
    <w:p w:rsidR="00993C7E" w:rsidRDefault="00993C7E" w:rsidP="00993C7E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Heimatorte/Staatsangehörigkeit</w:t>
      </w:r>
    </w:p>
    <w:p w:rsidR="00993C7E" w:rsidRDefault="00993C7E" w:rsidP="00993C7E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993C7E" w:rsidRDefault="00993C7E" w:rsidP="00993C7E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993C7E" w:rsidRPr="00E4265F" w:rsidRDefault="00993C7E" w:rsidP="00993C7E">
      <w:pPr>
        <w:spacing w:before="30"/>
        <w:jc w:val="both"/>
        <w:rPr>
          <w:szCs w:val="22"/>
          <w:lang w:eastAsia="de-CH"/>
        </w:rPr>
      </w:pPr>
      <w:r w:rsidRPr="00E4265F">
        <w:rPr>
          <w:rFonts w:ascii="Wingdings" w:hAnsi="Wingdings" w:cs="Wingdings"/>
          <w:sz w:val="20"/>
          <w:szCs w:val="20"/>
          <w:lang w:eastAsia="de-CH"/>
        </w:rPr>
        <w:lastRenderedPageBreak/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Pr="00E4265F">
        <w:rPr>
          <w:szCs w:val="22"/>
        </w:rPr>
        <w:t>Beistandschaft</w:t>
      </w:r>
      <w:r>
        <w:rPr>
          <w:szCs w:val="22"/>
        </w:rPr>
        <w:t xml:space="preserve">        </w:t>
      </w:r>
      <w:r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Pr="00E4265F">
        <w:rPr>
          <w:szCs w:val="22"/>
        </w:rPr>
        <w:t xml:space="preserve">Vormundschaft  </w:t>
      </w:r>
      <w:r>
        <w:rPr>
          <w:szCs w:val="22"/>
        </w:rPr>
        <w:t xml:space="preserve">    </w:t>
      </w:r>
      <w:r w:rsidRPr="00E4265F">
        <w:rPr>
          <w:szCs w:val="22"/>
        </w:rPr>
        <w:t xml:space="preserve">  </w:t>
      </w:r>
      <w:r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Pr="00E4265F">
        <w:rPr>
          <w:szCs w:val="22"/>
        </w:rPr>
        <w:t>keine Beistandschaft/Vormundschaft</w:t>
      </w:r>
    </w:p>
    <w:p w:rsidR="00753240" w:rsidRDefault="00753240" w:rsidP="00B020AF">
      <w:pPr>
        <w:pStyle w:val="Textkrper"/>
        <w:ind w:right="-658"/>
        <w:jc w:val="left"/>
      </w:pPr>
    </w:p>
    <w:p w:rsidR="00B020AF" w:rsidRDefault="00B020AF" w:rsidP="00B020AF">
      <w:pPr>
        <w:pStyle w:val="Textkrper"/>
        <w:ind w:right="-658"/>
        <w:jc w:val="left"/>
      </w:pPr>
    </w:p>
    <w:p w:rsidR="00334FC8" w:rsidRDefault="00334FC8" w:rsidP="00C44681">
      <w:pPr>
        <w:pStyle w:val="Textkrper"/>
        <w:ind w:right="-659"/>
        <w:jc w:val="left"/>
      </w:pPr>
      <w:r>
        <w:t xml:space="preserve">Beantragter Familienname Kind </w:t>
      </w:r>
    </w:p>
    <w:p w:rsidR="00334FC8" w:rsidRDefault="00DA5526" w:rsidP="00DA5526">
      <w:pPr>
        <w:pStyle w:val="Textkrper"/>
        <w:spacing w:before="120"/>
        <w:ind w:right="28"/>
        <w:jc w:val="left"/>
      </w:pPr>
      <w:r>
        <w:t>(</w:t>
      </w:r>
      <w:r w:rsidR="00DE7269">
        <w:t>insbesondere</w:t>
      </w:r>
      <w:r w:rsidR="00334FC8">
        <w:t xml:space="preserve"> bei unterschiedlichen Familiennamen </w:t>
      </w:r>
      <w:r w:rsidR="00993C7E">
        <w:t>der Gesuchstellerin/des Gesuchstellers</w:t>
      </w:r>
      <w:r w:rsidR="00B04F80">
        <w:t xml:space="preserve"> und des Ehegatten bzw. </w:t>
      </w:r>
      <w:r w:rsidR="00614682">
        <w:t>der</w:t>
      </w:r>
      <w:r w:rsidR="009B7A16">
        <w:t xml:space="preserve"> </w:t>
      </w:r>
      <w:r w:rsidR="00B04F80">
        <w:t>Partner</w:t>
      </w:r>
      <w:r w:rsidR="00614682">
        <w:t>in</w:t>
      </w:r>
      <w:r w:rsidR="00B04F80">
        <w:t>/</w:t>
      </w:r>
      <w:r w:rsidR="009B7A16">
        <w:t>de</w:t>
      </w:r>
      <w:r w:rsidR="00614682">
        <w:t>s</w:t>
      </w:r>
      <w:r w:rsidR="009B7A16">
        <w:t xml:space="preserve"> </w:t>
      </w:r>
      <w:r w:rsidR="00B04F80">
        <w:t>Partner</w:t>
      </w:r>
      <w:r w:rsidR="00614682">
        <w:t>s</w:t>
      </w:r>
      <w:r>
        <w:t>)</w:t>
      </w:r>
    </w:p>
    <w:p w:rsidR="00E87E34" w:rsidRDefault="00E87E34" w:rsidP="00C44681">
      <w:pPr>
        <w:autoSpaceDE w:val="0"/>
        <w:autoSpaceDN w:val="0"/>
        <w:adjustRightInd w:val="0"/>
        <w:rPr>
          <w:szCs w:val="22"/>
          <w:lang w:eastAsia="de-CH"/>
        </w:rPr>
      </w:pPr>
    </w:p>
    <w:p w:rsidR="00DA5526" w:rsidRDefault="00DA5526" w:rsidP="00C44681">
      <w:pPr>
        <w:autoSpaceDE w:val="0"/>
        <w:autoSpaceDN w:val="0"/>
        <w:adjustRightInd w:val="0"/>
        <w:rPr>
          <w:szCs w:val="22"/>
          <w:lang w:eastAsia="de-CH"/>
        </w:rPr>
      </w:pPr>
    </w:p>
    <w:p w:rsidR="00453752" w:rsidRPr="00453752" w:rsidRDefault="00453752" w:rsidP="00C44681">
      <w:pPr>
        <w:autoSpaceDE w:val="0"/>
        <w:autoSpaceDN w:val="0"/>
        <w:adjustRightInd w:val="0"/>
        <w:rPr>
          <w:szCs w:val="22"/>
          <w:lang w:eastAsia="de-CH"/>
        </w:rPr>
      </w:pPr>
      <w:r>
        <w:rPr>
          <w:szCs w:val="22"/>
          <w:lang w:eastAsia="de-CH"/>
        </w:rPr>
        <w:t xml:space="preserve">Wenn achtenswerte Gründe vorliegen, kann der </w:t>
      </w:r>
      <w:r>
        <w:rPr>
          <w:b/>
          <w:szCs w:val="22"/>
          <w:lang w:eastAsia="de-CH"/>
        </w:rPr>
        <w:t xml:space="preserve">bisherige Familienname weitergeführt werden. </w:t>
      </w:r>
      <w:r>
        <w:rPr>
          <w:szCs w:val="22"/>
          <w:lang w:eastAsia="de-CH"/>
        </w:rPr>
        <w:t>In diesem Fall ist dem Gesuch ein schriftliches Begehren mit Begründung beizulegen.</w:t>
      </w:r>
    </w:p>
    <w:p w:rsidR="00265BF1" w:rsidRDefault="00265BF1" w:rsidP="00C44681">
      <w:pPr>
        <w:autoSpaceDE w:val="0"/>
        <w:autoSpaceDN w:val="0"/>
        <w:adjustRightInd w:val="0"/>
        <w:rPr>
          <w:szCs w:val="22"/>
          <w:lang w:eastAsia="de-CH"/>
        </w:rPr>
      </w:pPr>
    </w:p>
    <w:p w:rsidR="00453752" w:rsidRDefault="00453752" w:rsidP="00C44681">
      <w:pPr>
        <w:autoSpaceDE w:val="0"/>
        <w:autoSpaceDN w:val="0"/>
        <w:adjustRightInd w:val="0"/>
        <w:rPr>
          <w:szCs w:val="22"/>
          <w:lang w:eastAsia="de-CH"/>
        </w:rPr>
      </w:pPr>
    </w:p>
    <w:p w:rsidR="00585F2F" w:rsidRDefault="00585F2F" w:rsidP="00C44681">
      <w:pPr>
        <w:autoSpaceDE w:val="0"/>
        <w:autoSpaceDN w:val="0"/>
        <w:adjustRightInd w:val="0"/>
        <w:rPr>
          <w:szCs w:val="22"/>
          <w:lang w:eastAsia="de-CH"/>
        </w:rPr>
      </w:pPr>
      <w:r>
        <w:rPr>
          <w:szCs w:val="22"/>
          <w:lang w:eastAsia="de-CH"/>
        </w:rPr>
        <w:t>Die Rechtswirkungen der Adoption sind mir bekannt:</w:t>
      </w:r>
    </w:p>
    <w:p w:rsidR="00585F2F" w:rsidRDefault="00585F2F" w:rsidP="00C44681">
      <w:pPr>
        <w:autoSpaceDE w:val="0"/>
        <w:autoSpaceDN w:val="0"/>
        <w:adjustRightInd w:val="0"/>
        <w:rPr>
          <w:szCs w:val="22"/>
          <w:lang w:eastAsia="de-CH"/>
        </w:rPr>
      </w:pPr>
    </w:p>
    <w:p w:rsidR="00585F2F" w:rsidRDefault="00585F2F" w:rsidP="00C44681">
      <w:pPr>
        <w:autoSpaceDE w:val="0"/>
        <w:autoSpaceDN w:val="0"/>
        <w:adjustRightInd w:val="0"/>
        <w:ind w:left="360" w:hanging="360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rFonts w:ascii="Symbol" w:hAnsi="Symbol" w:cs="Symbol"/>
          <w:szCs w:val="22"/>
          <w:lang w:eastAsia="de-CH"/>
        </w:rPr>
        <w:tab/>
      </w:r>
      <w:r>
        <w:rPr>
          <w:szCs w:val="22"/>
          <w:lang w:eastAsia="de-CH"/>
        </w:rPr>
        <w:t xml:space="preserve">Das Kind wird rechtlich in jeder Beziehung mein und </w:t>
      </w:r>
      <w:r w:rsidR="00265BF1">
        <w:rPr>
          <w:szCs w:val="22"/>
          <w:lang w:eastAsia="de-CH"/>
        </w:rPr>
        <w:t>meine</w:t>
      </w:r>
      <w:r w:rsidR="005032E8">
        <w:rPr>
          <w:szCs w:val="22"/>
          <w:lang w:eastAsia="de-CH"/>
        </w:rPr>
        <w:t>s Ehegatten bzw. Partner</w:t>
      </w:r>
      <w:r w:rsidR="00614682">
        <w:rPr>
          <w:szCs w:val="22"/>
          <w:lang w:eastAsia="de-CH"/>
        </w:rPr>
        <w:t>in</w:t>
      </w:r>
      <w:r w:rsidR="005032E8">
        <w:rPr>
          <w:szCs w:val="22"/>
          <w:lang w:eastAsia="de-CH"/>
        </w:rPr>
        <w:t>/Partner</w:t>
      </w:r>
      <w:r w:rsidR="00614682">
        <w:rPr>
          <w:szCs w:val="22"/>
          <w:lang w:eastAsia="de-CH"/>
        </w:rPr>
        <w:t>s</w:t>
      </w:r>
      <w:r>
        <w:rPr>
          <w:szCs w:val="22"/>
          <w:lang w:eastAsia="de-CH"/>
        </w:rPr>
        <w:t xml:space="preserve"> gemeinsames Kind. Namentlich begründet die Adoption das volle gegenseitige Erbrecht.</w:t>
      </w:r>
    </w:p>
    <w:p w:rsidR="00585F2F" w:rsidRDefault="00585F2F" w:rsidP="00C44681">
      <w:pPr>
        <w:autoSpaceDE w:val="0"/>
        <w:autoSpaceDN w:val="0"/>
        <w:adjustRightInd w:val="0"/>
        <w:ind w:left="360" w:hanging="360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szCs w:val="22"/>
          <w:lang w:eastAsia="de-CH"/>
        </w:rPr>
        <w:tab/>
        <w:t xml:space="preserve">Alle Rechtsbeziehungen des Kindes zu </w:t>
      </w:r>
      <w:r w:rsidR="00265BF1">
        <w:rPr>
          <w:szCs w:val="22"/>
          <w:lang w:eastAsia="de-CH"/>
        </w:rPr>
        <w:t>seine</w:t>
      </w:r>
      <w:r w:rsidR="005032E8">
        <w:rPr>
          <w:szCs w:val="22"/>
          <w:lang w:eastAsia="de-CH"/>
        </w:rPr>
        <w:t>r</w:t>
      </w:r>
      <w:r w:rsidR="00265BF1">
        <w:rPr>
          <w:szCs w:val="22"/>
          <w:lang w:eastAsia="de-CH"/>
        </w:rPr>
        <w:t xml:space="preserve"> leiblichen </w:t>
      </w:r>
      <w:r w:rsidR="005032E8">
        <w:rPr>
          <w:szCs w:val="22"/>
          <w:lang w:eastAsia="de-CH"/>
        </w:rPr>
        <w:t>Mutter</w:t>
      </w:r>
      <w:r w:rsidR="00753240">
        <w:rPr>
          <w:szCs w:val="22"/>
          <w:lang w:eastAsia="de-CH"/>
        </w:rPr>
        <w:t xml:space="preserve"> bzw. zu seinem leiblichen </w:t>
      </w:r>
      <w:r w:rsidR="00BB5553">
        <w:rPr>
          <w:szCs w:val="22"/>
          <w:lang w:eastAsia="de-CH"/>
        </w:rPr>
        <w:t>Vater</w:t>
      </w:r>
      <w:r>
        <w:rPr>
          <w:szCs w:val="22"/>
          <w:lang w:eastAsia="de-CH"/>
        </w:rPr>
        <w:t xml:space="preserve"> und </w:t>
      </w:r>
      <w:r w:rsidR="00BB5553">
        <w:rPr>
          <w:szCs w:val="22"/>
          <w:lang w:eastAsia="de-CH"/>
        </w:rPr>
        <w:t>dessen</w:t>
      </w:r>
      <w:r>
        <w:rPr>
          <w:szCs w:val="22"/>
          <w:lang w:eastAsia="de-CH"/>
        </w:rPr>
        <w:t xml:space="preserve"> Familie erlöschen.</w:t>
      </w:r>
    </w:p>
    <w:p w:rsidR="00585F2F" w:rsidRDefault="00585F2F" w:rsidP="00C44681">
      <w:pPr>
        <w:autoSpaceDE w:val="0"/>
        <w:autoSpaceDN w:val="0"/>
        <w:adjustRightInd w:val="0"/>
        <w:ind w:left="360" w:hanging="360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rFonts w:ascii="Symbol" w:hAnsi="Symbol" w:cs="Symbol"/>
          <w:szCs w:val="22"/>
          <w:lang w:eastAsia="de-CH"/>
        </w:rPr>
        <w:tab/>
      </w:r>
      <w:r>
        <w:rPr>
          <w:szCs w:val="22"/>
          <w:lang w:eastAsia="de-CH"/>
        </w:rPr>
        <w:t>Die rechtskräftige Adoption ist unauflöslich.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 xml:space="preserve">Ort und Datum 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 w:rsidR="00753240">
        <w:rPr>
          <w:szCs w:val="22"/>
          <w:lang w:eastAsia="de-CH"/>
        </w:rPr>
        <w:t>Gesuchstellerin/Gesuchsteller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………………………………………………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…………………………………………</w:t>
      </w:r>
      <w:r w:rsidR="004176CE">
        <w:rPr>
          <w:szCs w:val="22"/>
          <w:lang w:eastAsia="de-CH"/>
        </w:rPr>
        <w:t>……….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Diesem Gesuch stimmen zu: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Ort und Datum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 w:rsidR="00FF3AB8">
        <w:rPr>
          <w:szCs w:val="22"/>
          <w:lang w:eastAsia="de-CH"/>
        </w:rPr>
        <w:t>Ehegatte/Partner</w:t>
      </w:r>
      <w:r w:rsidR="00614682">
        <w:rPr>
          <w:szCs w:val="22"/>
          <w:lang w:eastAsia="de-CH"/>
        </w:rPr>
        <w:t>in</w:t>
      </w:r>
      <w:r w:rsidR="00FF3AB8">
        <w:rPr>
          <w:szCs w:val="22"/>
          <w:lang w:eastAsia="de-CH"/>
        </w:rPr>
        <w:t>/Partner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………………………………………………</w:t>
      </w:r>
      <w:r w:rsidR="00A72E2E"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…………………………………………</w:t>
      </w:r>
      <w:r w:rsidR="004176CE">
        <w:rPr>
          <w:szCs w:val="22"/>
          <w:lang w:eastAsia="de-CH"/>
        </w:rPr>
        <w:t>……….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356C3D" w:rsidRDefault="00585F2F" w:rsidP="00585F2F">
      <w:pPr>
        <w:autoSpaceDE w:val="0"/>
        <w:autoSpaceDN w:val="0"/>
        <w:adjustRightInd w:val="0"/>
        <w:jc w:val="both"/>
        <w:rPr>
          <w:b/>
          <w:bCs/>
        </w:rPr>
      </w:pPr>
      <w:r>
        <w:rPr>
          <w:szCs w:val="22"/>
          <w:lang w:eastAsia="de-CH"/>
        </w:rPr>
        <w:t>Ort und Datum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 w:rsidR="006D71BE">
        <w:rPr>
          <w:szCs w:val="22"/>
          <w:lang w:eastAsia="de-CH"/>
        </w:rPr>
        <w:t>Z</w:t>
      </w:r>
      <w:r w:rsidR="00FB4538">
        <w:rPr>
          <w:szCs w:val="22"/>
          <w:lang w:eastAsia="de-CH"/>
        </w:rPr>
        <w:t>u a</w:t>
      </w:r>
      <w:r w:rsidR="00453752">
        <w:rPr>
          <w:szCs w:val="22"/>
          <w:lang w:eastAsia="de-CH"/>
        </w:rPr>
        <w:t>doptierende Person</w:t>
      </w:r>
    </w:p>
    <w:p w:rsidR="00356C3D" w:rsidRDefault="00356C3D" w:rsidP="00585F2F">
      <w:pPr>
        <w:tabs>
          <w:tab w:val="left" w:pos="5840"/>
        </w:tabs>
        <w:jc w:val="both"/>
      </w:pPr>
    </w:p>
    <w:p w:rsidR="00E87E34" w:rsidRDefault="00E87E34" w:rsidP="00585F2F">
      <w:pPr>
        <w:tabs>
          <w:tab w:val="left" w:pos="5840"/>
        </w:tabs>
        <w:jc w:val="both"/>
      </w:pPr>
    </w:p>
    <w:p w:rsidR="00E87E34" w:rsidRDefault="00E87E34" w:rsidP="00E87E34">
      <w:pPr>
        <w:jc w:val="both"/>
      </w:pPr>
      <w:r>
        <w:t>………………………………………………</w:t>
      </w:r>
      <w:r w:rsidR="00A72E2E">
        <w:tab/>
      </w:r>
      <w:r>
        <w:tab/>
        <w:t>…………………………………………</w:t>
      </w:r>
      <w:r w:rsidR="004176CE">
        <w:t>……….</w:t>
      </w:r>
    </w:p>
    <w:p w:rsidR="00FF3AB8" w:rsidRDefault="00FF3AB8" w:rsidP="00E87E34">
      <w:pPr>
        <w:jc w:val="both"/>
      </w:pPr>
    </w:p>
    <w:p w:rsidR="00614682" w:rsidRDefault="00614682" w:rsidP="00E87E34">
      <w:pPr>
        <w:jc w:val="both"/>
      </w:pPr>
    </w:p>
    <w:p w:rsidR="00FF3AB8" w:rsidRDefault="00FF3AB8" w:rsidP="00E87E34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Der beantragten Namensführung stimmt zu</w:t>
      </w:r>
      <w:r w:rsidR="00B66C02">
        <w:t>:</w:t>
      </w:r>
    </w:p>
    <w:p w:rsidR="00FF3AB8" w:rsidRDefault="00FF3AB8" w:rsidP="00E87E34">
      <w:pPr>
        <w:jc w:val="both"/>
      </w:pPr>
    </w:p>
    <w:p w:rsidR="00FF3AB8" w:rsidRDefault="00FF3AB8" w:rsidP="00FF3AB8">
      <w:pPr>
        <w:jc w:val="both"/>
      </w:pPr>
      <w:r>
        <w:t>………………………………………………</w:t>
      </w:r>
      <w:r>
        <w:tab/>
      </w:r>
      <w:r>
        <w:tab/>
        <w:t>………………………………………………….</w:t>
      </w:r>
    </w:p>
    <w:p w:rsidR="00FF3AB8" w:rsidRDefault="00FF3AB8" w:rsidP="00531D2B">
      <w:pPr>
        <w:spacing w:before="12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E08DF">
        <w:t>Z</w:t>
      </w:r>
      <w:bookmarkStart w:id="0" w:name="_GoBack"/>
      <w:bookmarkEnd w:id="0"/>
      <w:r w:rsidR="00FB4538">
        <w:t>u a</w:t>
      </w:r>
      <w:r w:rsidR="00453752">
        <w:t>doptierende Person</w:t>
      </w:r>
    </w:p>
    <w:sectPr w:rsidR="00FF3AB8">
      <w:footerReference w:type="default" r:id="rId8"/>
      <w:headerReference w:type="first" r:id="rId9"/>
      <w:type w:val="continuous"/>
      <w:pgSz w:w="11906" w:h="16838" w:code="9"/>
      <w:pgMar w:top="1418" w:right="1304" w:bottom="1134" w:left="1361" w:header="567" w:footer="72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F73" w:rsidRDefault="00A44F73">
      <w:r>
        <w:separator/>
      </w:r>
    </w:p>
  </w:endnote>
  <w:endnote w:type="continuationSeparator" w:id="0">
    <w:p w:rsidR="00A44F73" w:rsidRDefault="00A44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C34" w:rsidRDefault="009A6C34">
    <w:pPr>
      <w:pStyle w:val="Fuzeile"/>
    </w:pPr>
    <w:r>
      <w:tab/>
    </w:r>
    <w:r>
      <w:tab/>
    </w:r>
    <w:r>
      <w:rPr>
        <w:lang w:val="de-DE"/>
      </w:rPr>
      <w:fldChar w:fldCharType="begin"/>
    </w:r>
    <w:r>
      <w:rPr>
        <w:lang w:val="de-DE"/>
      </w:rPr>
      <w:instrText xml:space="preserve"> PAGE </w:instrText>
    </w:r>
    <w:r>
      <w:rPr>
        <w:lang w:val="de-DE"/>
      </w:rPr>
      <w:fldChar w:fldCharType="separate"/>
    </w:r>
    <w:r w:rsidR="005E08DF">
      <w:rPr>
        <w:noProof/>
        <w:lang w:val="de-DE"/>
      </w:rPr>
      <w:t>2</w:t>
    </w:r>
    <w:r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F73" w:rsidRDefault="00A44F73">
      <w:r>
        <w:separator/>
      </w:r>
    </w:p>
  </w:footnote>
  <w:footnote w:type="continuationSeparator" w:id="0">
    <w:p w:rsidR="00A44F73" w:rsidRDefault="00A44F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C34" w:rsidRDefault="000147EC">
    <w:pPr>
      <w:pStyle w:val="Kopfzeile"/>
      <w:rPr>
        <w:b/>
        <w:sz w:val="18"/>
      </w:rPr>
    </w:pPr>
    <w:r>
      <w:rPr>
        <w:b/>
        <w:noProof/>
        <w:sz w:val="18"/>
        <w:lang w:eastAsia="de-CH"/>
      </w:rPr>
      <w:drawing>
        <wp:anchor distT="0" distB="0" distL="114300" distR="114300" simplePos="0" relativeHeight="251657728" behindDoc="0" locked="0" layoutInCell="0" allowOverlap="0">
          <wp:simplePos x="0" y="0"/>
          <wp:positionH relativeFrom="margin">
            <wp:posOffset>3708400</wp:posOffset>
          </wp:positionH>
          <wp:positionV relativeFrom="page">
            <wp:posOffset>360045</wp:posOffset>
          </wp:positionV>
          <wp:extent cx="2171700" cy="723900"/>
          <wp:effectExtent l="0" t="0" r="0" b="0"/>
          <wp:wrapSquare wrapText="bothSides"/>
          <wp:docPr id="3" name="Bild 3" descr="shch_logo_out_f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hch_logo_out_f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6C34">
      <w:rPr>
        <w:b/>
        <w:sz w:val="18"/>
      </w:rPr>
      <w:t>Kanton Schaffhausen</w:t>
    </w:r>
  </w:p>
  <w:p w:rsidR="009A6C34" w:rsidRDefault="009A6C34">
    <w:pPr>
      <w:pStyle w:val="Kopfzeile"/>
      <w:rPr>
        <w:b/>
        <w:sz w:val="18"/>
      </w:rPr>
    </w:pPr>
    <w:r>
      <w:rPr>
        <w:b/>
        <w:sz w:val="18"/>
      </w:rPr>
      <w:t>Amt für Justiz und Gemeinden</w:t>
    </w:r>
  </w:p>
  <w:p w:rsidR="009A6C34" w:rsidRDefault="009A6C34">
    <w:pPr>
      <w:pStyle w:val="Kopfzeile"/>
      <w:spacing w:before="60"/>
      <w:rPr>
        <w:sz w:val="18"/>
      </w:rPr>
    </w:pPr>
    <w:r>
      <w:rPr>
        <w:sz w:val="18"/>
      </w:rPr>
      <w:t>Mühlentalstrasse 105</w:t>
    </w:r>
  </w:p>
  <w:p w:rsidR="009A6C34" w:rsidRDefault="009A6C34">
    <w:pPr>
      <w:pStyle w:val="Kopfzeile"/>
      <w:rPr>
        <w:sz w:val="18"/>
      </w:rPr>
    </w:pPr>
    <w:r>
      <w:rPr>
        <w:sz w:val="18"/>
      </w:rPr>
      <w:t>CH-8200 Schaffhausen</w:t>
    </w:r>
  </w:p>
  <w:p w:rsidR="009A6C34" w:rsidRDefault="009A6C34" w:rsidP="00585F2F">
    <w:pPr>
      <w:pStyle w:val="Kopfzeile"/>
      <w:spacing w:before="60"/>
      <w:rPr>
        <w:sz w:val="18"/>
      </w:rPr>
    </w:pPr>
    <w:r>
      <w:rPr>
        <w:sz w:val="18"/>
      </w:rPr>
      <w:t xml:space="preserve">www.sh.ch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F1E5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B5C4C8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66C03C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2A85F08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F2F07A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284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73"/>
    <w:rsid w:val="0000327F"/>
    <w:rsid w:val="000147EC"/>
    <w:rsid w:val="00032D41"/>
    <w:rsid w:val="00050F41"/>
    <w:rsid w:val="00265BF1"/>
    <w:rsid w:val="00334FC8"/>
    <w:rsid w:val="003374C9"/>
    <w:rsid w:val="00356C3D"/>
    <w:rsid w:val="00406D68"/>
    <w:rsid w:val="004176CE"/>
    <w:rsid w:val="00453752"/>
    <w:rsid w:val="005032E8"/>
    <w:rsid w:val="00531D2B"/>
    <w:rsid w:val="00585F2F"/>
    <w:rsid w:val="005E08DF"/>
    <w:rsid w:val="00614682"/>
    <w:rsid w:val="00693401"/>
    <w:rsid w:val="006D71BE"/>
    <w:rsid w:val="00753240"/>
    <w:rsid w:val="00876B4C"/>
    <w:rsid w:val="00993C7E"/>
    <w:rsid w:val="009A6C34"/>
    <w:rsid w:val="009B7A16"/>
    <w:rsid w:val="00A272D1"/>
    <w:rsid w:val="00A44F73"/>
    <w:rsid w:val="00A72E2E"/>
    <w:rsid w:val="00A742AC"/>
    <w:rsid w:val="00AD3DA6"/>
    <w:rsid w:val="00B020AF"/>
    <w:rsid w:val="00B04F80"/>
    <w:rsid w:val="00B0590A"/>
    <w:rsid w:val="00B66C02"/>
    <w:rsid w:val="00BB5553"/>
    <w:rsid w:val="00C44681"/>
    <w:rsid w:val="00C76E45"/>
    <w:rsid w:val="00C844C0"/>
    <w:rsid w:val="00D4398B"/>
    <w:rsid w:val="00D63A61"/>
    <w:rsid w:val="00D70D75"/>
    <w:rsid w:val="00DA5526"/>
    <w:rsid w:val="00DE7269"/>
    <w:rsid w:val="00E4265F"/>
    <w:rsid w:val="00E87E34"/>
    <w:rsid w:val="00FB4538"/>
    <w:rsid w:val="00FF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;"/>
  <w15:chartTrackingRefBased/>
  <w15:docId w15:val="{C38D885F-3C52-45F9-8A15-86219402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 w:cs="Arial"/>
      <w:sz w:val="22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spacing w:before="240"/>
      <w:outlineLvl w:val="0"/>
    </w:pPr>
    <w:rPr>
      <w:b/>
      <w:sz w:val="24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b/>
      <w:bCs/>
    </w:rPr>
  </w:style>
  <w:style w:type="paragraph" w:styleId="berschrift5">
    <w:name w:val="heading 5"/>
    <w:basedOn w:val="Standard"/>
    <w:next w:val="Standard"/>
    <w:qFormat/>
    <w:rsid w:val="00585F2F"/>
    <w:pPr>
      <w:keepNext/>
      <w:autoSpaceDE w:val="0"/>
      <w:autoSpaceDN w:val="0"/>
      <w:adjustRightInd w:val="0"/>
      <w:jc w:val="both"/>
      <w:outlineLvl w:val="4"/>
    </w:pPr>
    <w:rPr>
      <w:b/>
      <w:bCs/>
      <w:sz w:val="28"/>
      <w:szCs w:val="2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Sprechblasentext">
    <w:name w:val="Balloon Text"/>
    <w:basedOn w:val="Standard"/>
    <w:semiHidden/>
    <w:rsid w:val="00876B4C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032D41"/>
    <w:pPr>
      <w:autoSpaceDE w:val="0"/>
      <w:autoSpaceDN w:val="0"/>
      <w:adjustRightInd w:val="0"/>
      <w:jc w:val="both"/>
    </w:pPr>
    <w:rPr>
      <w:szCs w:val="22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Vorlagen\AdoptionsgesuchStiefkindAdoptivva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3CBCD-845B-46D9-801D-4CBC5EB71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AdoptionsgesuchStiefkindAdoptivvater.dotx</Template>
  <TotalTime>0</TotalTime>
  <Pages>2</Pages>
  <Words>203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</vt:lpstr>
    </vt:vector>
  </TitlesOfParts>
  <Manager>KSD /rb</Manager>
  <Company>Kantonale Verwaltung Schaffhausen</Company>
  <LinksUpToDate>false</LinksUpToDate>
  <CharactersWithSpaces>2005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subject/>
  <dc:creator>Erhart Doris</dc:creator>
  <cp:keywords/>
  <dc:description/>
  <cp:lastModifiedBy>Erhart Doris</cp:lastModifiedBy>
  <cp:revision>11</cp:revision>
  <cp:lastPrinted>2018-10-31T14:28:00Z</cp:lastPrinted>
  <dcterms:created xsi:type="dcterms:W3CDTF">2018-04-05T09:09:00Z</dcterms:created>
  <dcterms:modified xsi:type="dcterms:W3CDTF">2020-06-15T06:17:00Z</dcterms:modified>
</cp:coreProperties>
</file>